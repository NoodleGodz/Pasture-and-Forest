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98FB71" w14:textId="13C31213" w:rsidR="00A10484" w:rsidRDefault="00502616">
      <w:pPr>
        <w:pStyle w:val="Title"/>
        <w:rPr>
          <w:b/>
          <w:bCs/>
        </w:rPr>
      </w:pPr>
      <w:r>
        <w:t xml:space="preserve">Report: </w:t>
      </w:r>
      <w:r w:rsidRPr="00502616">
        <w:rPr>
          <w:i/>
          <w:iCs/>
        </w:rPr>
        <w:t>Project 6</w:t>
      </w:r>
      <w:r>
        <w:rPr>
          <w:i/>
          <w:iCs/>
        </w:rPr>
        <w:t xml:space="preserve"> - </w:t>
      </w:r>
      <w:r w:rsidRPr="00502616">
        <w:rPr>
          <w:b/>
          <w:bCs/>
        </w:rPr>
        <w:t>Pasture and Forest</w:t>
      </w:r>
    </w:p>
    <w:p w14:paraId="05640935" w14:textId="00E35EB4" w:rsidR="00502616" w:rsidRPr="00502616" w:rsidRDefault="00502616" w:rsidP="00502616">
      <w:pPr>
        <w:jc w:val="right"/>
        <w:rPr>
          <w:i/>
          <w:iCs/>
        </w:rPr>
      </w:pPr>
      <w:r w:rsidRPr="00502616">
        <w:rPr>
          <w:i/>
          <w:iCs/>
        </w:rPr>
        <w:t xml:space="preserve">Nguyễn </w:t>
      </w:r>
      <w:proofErr w:type="spellStart"/>
      <w:r w:rsidRPr="00502616">
        <w:rPr>
          <w:i/>
          <w:iCs/>
        </w:rPr>
        <w:t>Đăng</w:t>
      </w:r>
      <w:proofErr w:type="spellEnd"/>
      <w:r w:rsidRPr="00502616">
        <w:rPr>
          <w:i/>
          <w:iCs/>
        </w:rPr>
        <w:t xml:space="preserve"> Minh – M23.ICT.008</w:t>
      </w:r>
    </w:p>
    <w:p w14:paraId="13F3096D" w14:textId="592B866A" w:rsidR="00855982" w:rsidRDefault="00A60A3F" w:rsidP="00502616">
      <w:pPr>
        <w:pStyle w:val="Heading1"/>
        <w:numPr>
          <w:ilvl w:val="0"/>
          <w:numId w:val="30"/>
        </w:numPr>
        <w:tabs>
          <w:tab w:val="left" w:pos="450"/>
        </w:tabs>
        <w:ind w:hanging="1080"/>
      </w:pPr>
      <w:r>
        <w:t>Introduction</w:t>
      </w:r>
    </w:p>
    <w:p w14:paraId="20B6E6D6" w14:textId="79676DCF" w:rsidR="00A60A3F" w:rsidRDefault="00A60A3F" w:rsidP="00A60A3F">
      <w:pPr>
        <w:pStyle w:val="Heading2"/>
        <w:numPr>
          <w:ilvl w:val="0"/>
          <w:numId w:val="31"/>
        </w:numPr>
      </w:pPr>
      <w:r>
        <w:t>Context</w:t>
      </w:r>
    </w:p>
    <w:p w14:paraId="0437DF27" w14:textId="51FAA697" w:rsidR="00A60A3F" w:rsidRDefault="00A60A3F" w:rsidP="00A60A3F">
      <w:r w:rsidRPr="00A60A3F">
        <w:t xml:space="preserve">The interaction between grazing herds and forest ecosystems is a critical issue in the management of pasturelands, particularly when the dominant tree species in the area is susceptible to grazing pressures. This </w:t>
      </w:r>
      <w:r>
        <w:t>project</w:t>
      </w:r>
      <w:r w:rsidRPr="00A60A3F">
        <w:t xml:space="preserve"> focuses on the simulation of the grazing behavior of shepherds managing herds of Logo goats in a forest with </w:t>
      </w:r>
      <w:proofErr w:type="spellStart"/>
      <w:r w:rsidRPr="00A60A3F">
        <w:t>Cormasis</w:t>
      </w:r>
      <w:proofErr w:type="spellEnd"/>
      <w:r w:rsidRPr="00A60A3F">
        <w:t xml:space="preserve"> </w:t>
      </w:r>
      <w:proofErr w:type="spellStart"/>
      <w:r w:rsidRPr="00A60A3F">
        <w:t>gama</w:t>
      </w:r>
      <w:proofErr w:type="spellEnd"/>
      <w:r w:rsidRPr="00A60A3F">
        <w:t xml:space="preserve"> trees as the dominant species. These trees form distinct groves within the pasture, providing higher nutritional value for the goats when grazed in the forest. However, the grazing activities of the goats lead to the degradation of these groves, turning forested areas into pastureland.</w:t>
      </w:r>
    </w:p>
    <w:p w14:paraId="3025F7BF" w14:textId="77777777" w:rsidR="007C4D26" w:rsidRDefault="007C4D26" w:rsidP="00A60A3F"/>
    <w:p w14:paraId="3C3889EB" w14:textId="4146CF23" w:rsidR="007C4D26" w:rsidRDefault="007C4D26" w:rsidP="007C4D26">
      <w:pPr>
        <w:pStyle w:val="Heading2"/>
        <w:numPr>
          <w:ilvl w:val="0"/>
          <w:numId w:val="31"/>
        </w:numPr>
      </w:pPr>
      <w:r>
        <w:t>Objectives</w:t>
      </w:r>
    </w:p>
    <w:p w14:paraId="43960890" w14:textId="03B04A45" w:rsidR="007C4D26" w:rsidRDefault="007C4D26" w:rsidP="007C4D26">
      <w:pPr>
        <w:pStyle w:val="ListParagraph"/>
        <w:numPr>
          <w:ilvl w:val="0"/>
          <w:numId w:val="32"/>
        </w:numPr>
      </w:pPr>
      <w:r w:rsidRPr="007C4D26">
        <w:t xml:space="preserve">Simulate the behavior of shepherds </w:t>
      </w:r>
      <w:r>
        <w:t>/</w:t>
      </w:r>
      <w:r w:rsidRPr="007C4D26">
        <w:t xml:space="preserve"> herds in the forest and pasture, focusing on the decision-making process influenced by factors such as forest size, food availability</w:t>
      </w:r>
      <w:r w:rsidR="00160926">
        <w:t>,</w:t>
      </w:r>
      <w:r w:rsidRPr="007C4D26">
        <w:t xml:space="preserve"> the shepherd’s perception</w:t>
      </w:r>
      <w:r w:rsidR="00160926">
        <w:t>,….</w:t>
      </w:r>
      <w:r w:rsidRPr="007C4D26">
        <w:t xml:space="preserve"> </w:t>
      </w:r>
      <w:r w:rsidR="00160926">
        <w:t>on</w:t>
      </w:r>
      <w:r w:rsidRPr="007C4D26">
        <w:t xml:space="preserve"> the </w:t>
      </w:r>
      <w:proofErr w:type="spellStart"/>
      <w:r w:rsidRPr="007C4D26">
        <w:t>Cormasis</w:t>
      </w:r>
      <w:proofErr w:type="spellEnd"/>
      <w:r w:rsidRPr="007C4D26">
        <w:t xml:space="preserve"> </w:t>
      </w:r>
      <w:proofErr w:type="spellStart"/>
      <w:r w:rsidRPr="007C4D26">
        <w:t>gama</w:t>
      </w:r>
      <w:proofErr w:type="spellEnd"/>
      <w:r w:rsidRPr="007C4D26">
        <w:t xml:space="preserve"> groves.</w:t>
      </w:r>
    </w:p>
    <w:p w14:paraId="35BD43B4" w14:textId="5F603498" w:rsidR="00160926" w:rsidRDefault="00160926" w:rsidP="007C4D26">
      <w:pPr>
        <w:pStyle w:val="ListParagraph"/>
        <w:numPr>
          <w:ilvl w:val="0"/>
          <w:numId w:val="32"/>
        </w:numPr>
      </w:pPr>
      <w:r w:rsidRPr="00160926">
        <w:t xml:space="preserve">Assess how shepherds’ individual attitudes toward the Forest Department regulations affect </w:t>
      </w:r>
      <w:r>
        <w:t>forest</w:t>
      </w:r>
      <w:r w:rsidRPr="00160926">
        <w:t xml:space="preserve"> degradation.</w:t>
      </w:r>
    </w:p>
    <w:p w14:paraId="76AD6288" w14:textId="22D7F1DC" w:rsidR="00160926" w:rsidRDefault="00160926" w:rsidP="00160926">
      <w:pPr>
        <w:pStyle w:val="ListParagraph"/>
        <w:numPr>
          <w:ilvl w:val="0"/>
          <w:numId w:val="32"/>
        </w:numPr>
      </w:pPr>
      <w:r w:rsidRPr="00160926">
        <w:t xml:space="preserve">Determine the </w:t>
      </w:r>
      <w:r>
        <w:t>minimum</w:t>
      </w:r>
      <w:r w:rsidRPr="00160926">
        <w:t xml:space="preserve"> probability of respectful behavior among shepherds that is required to maintain a sustainable forest cover and prevent total deforestation</w:t>
      </w:r>
      <w:r w:rsidR="00CE3E8B">
        <w:t>.</w:t>
      </w:r>
    </w:p>
    <w:p w14:paraId="79F26078" w14:textId="78AFBC08" w:rsidR="00CE3E8B" w:rsidRDefault="00CE3E8B" w:rsidP="00CE3E8B"/>
    <w:p w14:paraId="588C8D67" w14:textId="143715F3" w:rsidR="00CE3E8B" w:rsidRDefault="0079509B" w:rsidP="00CE3E8B">
      <w:pPr>
        <w:pStyle w:val="Heading1"/>
        <w:numPr>
          <w:ilvl w:val="0"/>
          <w:numId w:val="30"/>
        </w:numPr>
        <w:ind w:left="720" w:hanging="630"/>
      </w:pPr>
      <w:r w:rsidRPr="0079509B">
        <w:rPr>
          <w:noProof/>
        </w:rPr>
        <w:drawing>
          <wp:anchor distT="0" distB="0" distL="114300" distR="114300" simplePos="0" relativeHeight="251658240" behindDoc="0" locked="0" layoutInCell="1" allowOverlap="1" wp14:anchorId="34F451FF" wp14:editId="357305A3">
            <wp:simplePos x="0" y="0"/>
            <wp:positionH relativeFrom="column">
              <wp:posOffset>4251960</wp:posOffset>
            </wp:positionH>
            <wp:positionV relativeFrom="paragraph">
              <wp:posOffset>281305</wp:posOffset>
            </wp:positionV>
            <wp:extent cx="2240280" cy="2231390"/>
            <wp:effectExtent l="0" t="0" r="7620" b="0"/>
            <wp:wrapSquare wrapText="bothSides"/>
            <wp:docPr id="1942985211" name="Picture 1" descr="A green gri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5211" name="Picture 1" descr="A green grid with black dot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0280" cy="2231390"/>
                    </a:xfrm>
                    <a:prstGeom prst="rect">
                      <a:avLst/>
                    </a:prstGeom>
                  </pic:spPr>
                </pic:pic>
              </a:graphicData>
            </a:graphic>
            <wp14:sizeRelH relativeFrom="margin">
              <wp14:pctWidth>0</wp14:pctWidth>
            </wp14:sizeRelH>
            <wp14:sizeRelV relativeFrom="margin">
              <wp14:pctHeight>0</wp14:pctHeight>
            </wp14:sizeRelV>
          </wp:anchor>
        </w:drawing>
      </w:r>
      <w:r w:rsidR="00CE3E8B">
        <w:t>Agents</w:t>
      </w:r>
    </w:p>
    <w:p w14:paraId="0BD450D5" w14:textId="37C82205" w:rsidR="00CE3E8B" w:rsidRDefault="00CE3E8B" w:rsidP="00CE3E8B">
      <w:r>
        <w:t>For this simulation model, we defined 2 agents to simulate this topic.</w:t>
      </w:r>
    </w:p>
    <w:p w14:paraId="4F3F3D91" w14:textId="494578AE" w:rsidR="00CE3E8B" w:rsidRPr="00CE3E8B" w:rsidRDefault="00CE3E8B" w:rsidP="00CE3E8B">
      <w:pPr>
        <w:pStyle w:val="ListParagraph"/>
        <w:numPr>
          <w:ilvl w:val="0"/>
          <w:numId w:val="35"/>
        </w:numPr>
        <w:rPr>
          <w:rFonts w:asciiTheme="majorHAnsi" w:eastAsiaTheme="majorEastAsia" w:hAnsiTheme="majorHAnsi" w:cstheme="majorBidi"/>
          <w:b/>
          <w:bCs/>
          <w:smallCaps/>
          <w:sz w:val="28"/>
          <w:szCs w:val="28"/>
        </w:rPr>
      </w:pPr>
      <w:r w:rsidRPr="00CE3E8B">
        <w:rPr>
          <w:rFonts w:asciiTheme="majorHAnsi" w:eastAsiaTheme="majorEastAsia" w:hAnsiTheme="majorHAnsi" w:cstheme="majorBidi"/>
          <w:b/>
          <w:bCs/>
          <w:smallCaps/>
          <w:sz w:val="28"/>
          <w:szCs w:val="28"/>
        </w:rPr>
        <w:t>Grid-based land</w:t>
      </w:r>
      <w:r>
        <w:rPr>
          <w:rFonts w:asciiTheme="majorHAnsi" w:eastAsiaTheme="majorEastAsia" w:hAnsiTheme="majorHAnsi" w:cstheme="majorBidi"/>
          <w:b/>
          <w:bCs/>
          <w:smallCaps/>
          <w:sz w:val="28"/>
          <w:szCs w:val="28"/>
        </w:rPr>
        <w:t>s</w:t>
      </w:r>
    </w:p>
    <w:p w14:paraId="5F5825E4" w14:textId="2051CCFE" w:rsidR="0079509B" w:rsidRDefault="00F0490F" w:rsidP="00CE3E8B">
      <w:r>
        <w:rPr>
          <w:noProof/>
        </w:rPr>
        <mc:AlternateContent>
          <mc:Choice Requires="wps">
            <w:drawing>
              <wp:anchor distT="0" distB="0" distL="114300" distR="114300" simplePos="0" relativeHeight="251663360" behindDoc="0" locked="0" layoutInCell="1" allowOverlap="1" wp14:anchorId="62A8B99C" wp14:editId="6067DBDE">
                <wp:simplePos x="0" y="0"/>
                <wp:positionH relativeFrom="column">
                  <wp:posOffset>4251960</wp:posOffset>
                </wp:positionH>
                <wp:positionV relativeFrom="paragraph">
                  <wp:posOffset>1109768</wp:posOffset>
                </wp:positionV>
                <wp:extent cx="2240280" cy="635"/>
                <wp:effectExtent l="0" t="0" r="0" b="0"/>
                <wp:wrapSquare wrapText="bothSides"/>
                <wp:docPr id="540575277" name="Text Box 1"/>
                <wp:cNvGraphicFramePr/>
                <a:graphic xmlns:a="http://schemas.openxmlformats.org/drawingml/2006/main">
                  <a:graphicData uri="http://schemas.microsoft.com/office/word/2010/wordprocessingShape">
                    <wps:wsp>
                      <wps:cNvSpPr txBox="1"/>
                      <wps:spPr>
                        <a:xfrm>
                          <a:off x="0" y="0"/>
                          <a:ext cx="2240280" cy="635"/>
                        </a:xfrm>
                        <a:prstGeom prst="rect">
                          <a:avLst/>
                        </a:prstGeom>
                        <a:solidFill>
                          <a:prstClr val="white"/>
                        </a:solidFill>
                        <a:ln>
                          <a:noFill/>
                        </a:ln>
                      </wps:spPr>
                      <wps:txbx>
                        <w:txbxContent>
                          <w:p w14:paraId="76D3853C" w14:textId="284135A5" w:rsidR="00F0490F" w:rsidRPr="00A72E67" w:rsidRDefault="00F0490F" w:rsidP="00F0490F">
                            <w:pPr>
                              <w:pStyle w:val="Caption"/>
                              <w:jc w:val="center"/>
                              <w:rPr>
                                <w:b/>
                                <w:bCs/>
                                <w:smallCaps/>
                                <w:noProof/>
                                <w:color w:val="auto"/>
                                <w:sz w:val="36"/>
                                <w:szCs w:val="36"/>
                              </w:rPr>
                            </w:pPr>
                            <w:r>
                              <w:t xml:space="preserve">Figure </w:t>
                            </w:r>
                            <w:r>
                              <w:fldChar w:fldCharType="begin"/>
                            </w:r>
                            <w:r>
                              <w:instrText xml:space="preserve"> SEQ Figure \* ARABIC </w:instrText>
                            </w:r>
                            <w:r>
                              <w:fldChar w:fldCharType="separate"/>
                            </w:r>
                            <w:r w:rsidR="00566502">
                              <w:rPr>
                                <w:noProof/>
                              </w:rPr>
                              <w:t>1</w:t>
                            </w:r>
                            <w:r>
                              <w:fldChar w:fldCharType="end"/>
                            </w:r>
                            <w:r>
                              <w:t xml:space="preserve">: 50x50 2D grid with 30% </w:t>
                            </w:r>
                            <w:r w:rsidRPr="0079509B">
                              <w:t xml:space="preserve">populated by </w:t>
                            </w:r>
                            <w:proofErr w:type="spellStart"/>
                            <w:r w:rsidRPr="0079509B">
                              <w:t>Cormasis</w:t>
                            </w:r>
                            <w:proofErr w:type="spellEnd"/>
                            <w:r w:rsidRPr="0079509B">
                              <w:t xml:space="preserve"> </w:t>
                            </w:r>
                            <w:proofErr w:type="spellStart"/>
                            <w:r w:rsidRPr="0079509B">
                              <w:t>gama</w:t>
                            </w:r>
                            <w:proofErr w:type="spellEnd"/>
                            <w:r w:rsidRPr="0079509B">
                              <w:t xml:space="preserve"> trees.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A8B99C" id="_x0000_t202" coordsize="21600,21600" o:spt="202" path="m,l,21600r21600,l21600,xe">
                <v:stroke joinstyle="miter"/>
                <v:path gradientshapeok="t" o:connecttype="rect"/>
              </v:shapetype>
              <v:shape id="Text Box 1" o:spid="_x0000_s1026" type="#_x0000_t202" style="position:absolute;margin-left:334.8pt;margin-top:87.4pt;width:176.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" stroked="f">
                <v:textbox style="mso-fit-shape-to-text:t" inset="0,0,0,0">
                  <w:txbxContent>
                    <w:p w14:paraId="76D3853C" w14:textId="284135A5" w:rsidR="00F0490F" w:rsidRPr="00A72E67" w:rsidRDefault="00F0490F" w:rsidP="00F0490F">
                      <w:pPr>
                        <w:pStyle w:val="Caption"/>
                        <w:jc w:val="center"/>
                        <w:rPr>
                          <w:b/>
                          <w:bCs/>
                          <w:smallCaps/>
                          <w:noProof/>
                          <w:color w:val="auto"/>
                          <w:sz w:val="36"/>
                          <w:szCs w:val="36"/>
                        </w:rPr>
                      </w:pPr>
                      <w:r>
                        <w:t xml:space="preserve">Figure </w:t>
                      </w:r>
                      <w:r>
                        <w:fldChar w:fldCharType="begin"/>
                      </w:r>
                      <w:r>
                        <w:instrText xml:space="preserve"> SEQ Figure \* ARABIC </w:instrText>
                      </w:r>
                      <w:r>
                        <w:fldChar w:fldCharType="separate"/>
                      </w:r>
                      <w:r w:rsidR="00566502">
                        <w:rPr>
                          <w:noProof/>
                        </w:rPr>
                        <w:t>1</w:t>
                      </w:r>
                      <w:r>
                        <w:fldChar w:fldCharType="end"/>
                      </w:r>
                      <w:r>
                        <w:t xml:space="preserve">: 50x50 2D grid with 30% </w:t>
                      </w:r>
                      <w:r w:rsidRPr="0079509B">
                        <w:t xml:space="preserve">populated by </w:t>
                      </w:r>
                      <w:proofErr w:type="spellStart"/>
                      <w:r w:rsidRPr="0079509B">
                        <w:t>Cormasis</w:t>
                      </w:r>
                      <w:proofErr w:type="spellEnd"/>
                      <w:r w:rsidRPr="0079509B">
                        <w:t xml:space="preserve"> </w:t>
                      </w:r>
                      <w:proofErr w:type="spellStart"/>
                      <w:r w:rsidRPr="0079509B">
                        <w:t>gama</w:t>
                      </w:r>
                      <w:proofErr w:type="spellEnd"/>
                      <w:r w:rsidRPr="0079509B">
                        <w:t xml:space="preserve"> trees.</w:t>
                      </w:r>
                    </w:p>
                  </w:txbxContent>
                </v:textbox>
                <w10:wrap type="square"/>
              </v:shape>
            </w:pict>
          </mc:Fallback>
        </mc:AlternateContent>
      </w:r>
      <w:r w:rsidR="0079509B" w:rsidRPr="0079509B">
        <w:t xml:space="preserve">In this simulation model, the forest ecosystem is represented by a 2D grid of size </w:t>
      </w:r>
      <w:proofErr w:type="spellStart"/>
      <w:r w:rsidR="0079509B" w:rsidRPr="0079509B">
        <w:rPr>
          <w:b/>
          <w:bCs/>
        </w:rPr>
        <w:t>grid_size</w:t>
      </w:r>
      <w:proofErr w:type="spellEnd"/>
      <w:r w:rsidR="0079509B" w:rsidRPr="0079509B">
        <w:t xml:space="preserve"> x </w:t>
      </w:r>
      <w:proofErr w:type="spellStart"/>
      <w:r w:rsidR="0079509B" w:rsidRPr="0079509B">
        <w:rPr>
          <w:b/>
          <w:bCs/>
        </w:rPr>
        <w:t>grid_size</w:t>
      </w:r>
      <w:proofErr w:type="spellEnd"/>
      <w:r w:rsidR="0079509B" w:rsidRPr="0079509B">
        <w:t xml:space="preserve">. The grid consists of cells where a certain percentage, denoted as </w:t>
      </w:r>
      <w:proofErr w:type="spellStart"/>
      <w:r w:rsidR="0079509B" w:rsidRPr="0079509B">
        <w:rPr>
          <w:b/>
          <w:bCs/>
        </w:rPr>
        <w:t>forest_cover</w:t>
      </w:r>
      <w:proofErr w:type="spellEnd"/>
      <w:r w:rsidR="0079509B" w:rsidRPr="0079509B">
        <w:t xml:space="preserve">%, is populated by </w:t>
      </w:r>
      <w:proofErr w:type="spellStart"/>
      <w:r w:rsidR="0079509B" w:rsidRPr="0079509B">
        <w:t>Cormasis</w:t>
      </w:r>
      <w:proofErr w:type="spellEnd"/>
      <w:r w:rsidR="0079509B" w:rsidRPr="0079509B">
        <w:t xml:space="preserve"> </w:t>
      </w:r>
      <w:proofErr w:type="spellStart"/>
      <w:r w:rsidR="0079509B" w:rsidRPr="0079509B">
        <w:t>gama</w:t>
      </w:r>
      <w:proofErr w:type="spellEnd"/>
      <w:r w:rsidR="0079509B" w:rsidRPr="0079509B">
        <w:t xml:space="preserve"> trees. These trees are the primary food source for the Logo goats, and their growth and spread are governed by the interactions within the grid.</w:t>
      </w:r>
    </w:p>
    <w:p w14:paraId="703BCD55" w14:textId="77777777" w:rsidR="0079509B" w:rsidRDefault="0079509B" w:rsidP="00CE3E8B"/>
    <w:p w14:paraId="042A46D3" w14:textId="77777777" w:rsidR="0079509B" w:rsidRDefault="0079509B" w:rsidP="00CE3E8B"/>
    <w:p w14:paraId="60039F7F" w14:textId="77777777" w:rsidR="0079509B" w:rsidRPr="0079509B" w:rsidRDefault="0079509B" w:rsidP="0079509B">
      <w:r w:rsidRPr="0079509B">
        <w:lastRenderedPageBreak/>
        <w:t xml:space="preserve">The probability of the forest expanding into a pasture cell is calculated as a function of the number of neighboring forest cells and the range defined by </w:t>
      </w:r>
      <w:proofErr w:type="spellStart"/>
      <w:r w:rsidRPr="0079509B">
        <w:rPr>
          <w:b/>
          <w:bCs/>
        </w:rPr>
        <w:t>max_spread</w:t>
      </w:r>
      <w:proofErr w:type="spellEnd"/>
      <w:r w:rsidRPr="0079509B">
        <w:t xml:space="preserve"> and </w:t>
      </w:r>
      <w:proofErr w:type="spellStart"/>
      <w:r w:rsidRPr="0079509B">
        <w:rPr>
          <w:b/>
          <w:bCs/>
        </w:rPr>
        <w:t>min_spread</w:t>
      </w:r>
      <w:proofErr w:type="spellEnd"/>
      <w:r w:rsidRPr="0079509B">
        <w:t>:</w:t>
      </w:r>
    </w:p>
    <w:p w14:paraId="254F5BCF" w14:textId="71CA26DD" w:rsidR="00CE3E8B" w:rsidRDefault="0079509B" w:rsidP="0079509B">
      <w:pPr>
        <w:jc w:val="center"/>
      </w:pPr>
      <w:r w:rsidRPr="0079509B">
        <w:rPr>
          <w:noProof/>
        </w:rPr>
        <w:drawing>
          <wp:inline distT="0" distB="0" distL="0" distR="0" wp14:anchorId="7341D2B6" wp14:editId="5453FF89">
            <wp:extent cx="3756660" cy="417406"/>
            <wp:effectExtent l="0" t="0" r="0" b="1905"/>
            <wp:docPr id="138524161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41615" name="Picture 1" descr="A black and white text&#10;&#10;Description automatically generated"/>
                    <pic:cNvPicPr/>
                  </pic:nvPicPr>
                  <pic:blipFill>
                    <a:blip r:embed="rId11"/>
                    <a:stretch>
                      <a:fillRect/>
                    </a:stretch>
                  </pic:blipFill>
                  <pic:spPr>
                    <a:xfrm>
                      <a:off x="0" y="0"/>
                      <a:ext cx="3806797" cy="422977"/>
                    </a:xfrm>
                    <a:prstGeom prst="rect">
                      <a:avLst/>
                    </a:prstGeom>
                  </pic:spPr>
                </pic:pic>
              </a:graphicData>
            </a:graphic>
          </wp:inline>
        </w:drawing>
      </w:r>
    </w:p>
    <w:p w14:paraId="6578FF7D" w14:textId="48CB3C31" w:rsidR="0079509B" w:rsidRDefault="0079509B" w:rsidP="0079509B">
      <w:proofErr w:type="spellStart"/>
      <w:r w:rsidRPr="0079509B">
        <w:t>N</w:t>
      </w:r>
      <w:r w:rsidRPr="0079509B">
        <w:rPr>
          <w:vertAlign w:val="subscript"/>
        </w:rPr>
        <w:t>forest</w:t>
      </w:r>
      <w:proofErr w:type="spellEnd"/>
      <w:r w:rsidRPr="0079509B">
        <w:t xml:space="preserve">​ is the count of </w:t>
      </w:r>
      <w:r>
        <w:t xml:space="preserve">shared-edge </w:t>
      </w:r>
      <w:r w:rsidRPr="0079509B">
        <w:t>neighboring cells that are currently forested.</w:t>
      </w:r>
    </w:p>
    <w:p w14:paraId="52B03587" w14:textId="75B14C21" w:rsidR="0079509B" w:rsidRDefault="00F0490F" w:rsidP="0079509B">
      <w:r>
        <w:rPr>
          <w:noProof/>
        </w:rPr>
        <mc:AlternateContent>
          <mc:Choice Requires="wps">
            <w:drawing>
              <wp:anchor distT="0" distB="0" distL="114300" distR="114300" simplePos="0" relativeHeight="251661312" behindDoc="0" locked="0" layoutInCell="1" allowOverlap="1" wp14:anchorId="2DC28068" wp14:editId="79B1A002">
                <wp:simplePos x="0" y="0"/>
                <wp:positionH relativeFrom="column">
                  <wp:posOffset>4057650</wp:posOffset>
                </wp:positionH>
                <wp:positionV relativeFrom="paragraph">
                  <wp:posOffset>1978025</wp:posOffset>
                </wp:positionV>
                <wp:extent cx="1879600" cy="635"/>
                <wp:effectExtent l="0" t="0" r="0" b="0"/>
                <wp:wrapSquare wrapText="bothSides"/>
                <wp:docPr id="1933350645" name="Text Box 1"/>
                <wp:cNvGraphicFramePr/>
                <a:graphic xmlns:a="http://schemas.openxmlformats.org/drawingml/2006/main">
                  <a:graphicData uri="http://schemas.microsoft.com/office/word/2010/wordprocessingShape">
                    <wps:wsp>
                      <wps:cNvSpPr txBox="1"/>
                      <wps:spPr>
                        <a:xfrm>
                          <a:off x="0" y="0"/>
                          <a:ext cx="1879600" cy="635"/>
                        </a:xfrm>
                        <a:prstGeom prst="rect">
                          <a:avLst/>
                        </a:prstGeom>
                        <a:solidFill>
                          <a:prstClr val="white"/>
                        </a:solidFill>
                        <a:ln>
                          <a:noFill/>
                        </a:ln>
                      </wps:spPr>
                      <wps:txbx>
                        <w:txbxContent>
                          <w:p w14:paraId="071437CE" w14:textId="5835BF0B" w:rsidR="00F0490F" w:rsidRPr="00156C74" w:rsidRDefault="00F0490F" w:rsidP="00F0490F">
                            <w:pPr>
                              <w:pStyle w:val="Caption"/>
                              <w:rPr>
                                <w:noProof/>
                                <w:szCs w:val="22"/>
                              </w:rPr>
                            </w:pPr>
                            <w:r>
                              <w:t xml:space="preserve">Figure </w:t>
                            </w:r>
                            <w:r>
                              <w:fldChar w:fldCharType="begin"/>
                            </w:r>
                            <w:r>
                              <w:instrText xml:space="preserve"> SEQ Figure \* ARABIC </w:instrText>
                            </w:r>
                            <w:r>
                              <w:fldChar w:fldCharType="separate"/>
                            </w:r>
                            <w:r w:rsidR="00566502">
                              <w:rPr>
                                <w:noProof/>
                              </w:rPr>
                              <w:t>2</w:t>
                            </w:r>
                            <w:r>
                              <w:fldChar w:fldCharType="end"/>
                            </w:r>
                            <w:r>
                              <w:t>: Herd and its perception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28068" id="_x0000_s1027" type="#_x0000_t202" style="position:absolute;margin-left:319.5pt;margin-top:155.75pt;width:14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" stroked="f">
                <v:textbox style="mso-fit-shape-to-text:t" inset="0,0,0,0">
                  <w:txbxContent>
                    <w:p w14:paraId="071437CE" w14:textId="5835BF0B" w:rsidR="00F0490F" w:rsidRPr="00156C74" w:rsidRDefault="00F0490F" w:rsidP="00F0490F">
                      <w:pPr>
                        <w:pStyle w:val="Caption"/>
                        <w:rPr>
                          <w:noProof/>
                          <w:szCs w:val="22"/>
                        </w:rPr>
                      </w:pPr>
                      <w:r>
                        <w:t xml:space="preserve">Figure </w:t>
                      </w:r>
                      <w:r>
                        <w:fldChar w:fldCharType="begin"/>
                      </w:r>
                      <w:r>
                        <w:instrText xml:space="preserve"> SEQ Figure \* ARABIC </w:instrText>
                      </w:r>
                      <w:r>
                        <w:fldChar w:fldCharType="separate"/>
                      </w:r>
                      <w:r w:rsidR="00566502">
                        <w:rPr>
                          <w:noProof/>
                        </w:rPr>
                        <w:t>2</w:t>
                      </w:r>
                      <w:r>
                        <w:fldChar w:fldCharType="end"/>
                      </w:r>
                      <w:r>
                        <w:t>: Herd and its perception</w:t>
                      </w:r>
                    </w:p>
                  </w:txbxContent>
                </v:textbox>
                <w10:wrap type="square"/>
              </v:shape>
            </w:pict>
          </mc:Fallback>
        </mc:AlternateContent>
      </w:r>
      <w:r w:rsidR="00D71E31" w:rsidRPr="00D71E31">
        <w:rPr>
          <w:noProof/>
        </w:rPr>
        <w:drawing>
          <wp:anchor distT="0" distB="0" distL="114300" distR="114300" simplePos="0" relativeHeight="251659264" behindDoc="0" locked="0" layoutInCell="1" allowOverlap="1" wp14:anchorId="233C595B" wp14:editId="316FDBA8">
            <wp:simplePos x="0" y="0"/>
            <wp:positionH relativeFrom="margin">
              <wp:align>right</wp:align>
            </wp:positionH>
            <wp:positionV relativeFrom="paragraph">
              <wp:posOffset>149649</wp:posOffset>
            </wp:positionV>
            <wp:extent cx="1879600" cy="1771650"/>
            <wp:effectExtent l="0" t="0" r="6350" b="0"/>
            <wp:wrapSquare wrapText="bothSides"/>
            <wp:docPr id="96328620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86205" name="Picture 1" descr="A screenshot of a video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9600" cy="1771650"/>
                    </a:xfrm>
                    <a:prstGeom prst="rect">
                      <a:avLst/>
                    </a:prstGeom>
                  </pic:spPr>
                </pic:pic>
              </a:graphicData>
            </a:graphic>
            <wp14:sizeRelH relativeFrom="margin">
              <wp14:pctWidth>0</wp14:pctWidth>
            </wp14:sizeRelH>
            <wp14:sizeRelV relativeFrom="margin">
              <wp14:pctHeight>0</wp14:pctHeight>
            </wp14:sizeRelV>
          </wp:anchor>
        </w:drawing>
      </w:r>
    </w:p>
    <w:p w14:paraId="6C0A8344" w14:textId="0DCC53FC" w:rsidR="0079509B" w:rsidRDefault="00D71E31" w:rsidP="00D71E31">
      <w:pPr>
        <w:pStyle w:val="Heading2"/>
        <w:numPr>
          <w:ilvl w:val="0"/>
          <w:numId w:val="35"/>
        </w:numPr>
      </w:pPr>
      <w:r w:rsidRPr="00D71E31">
        <w:t>Herd dynamics</w:t>
      </w:r>
    </w:p>
    <w:p w14:paraId="23306052" w14:textId="260F4893" w:rsidR="00D71E31" w:rsidRDefault="00D71E31" w:rsidP="00D71E31">
      <w:pPr>
        <w:pStyle w:val="ListParagraph"/>
        <w:numPr>
          <w:ilvl w:val="0"/>
          <w:numId w:val="37"/>
        </w:numPr>
      </w:pPr>
      <w:r>
        <w:t xml:space="preserve">Herds move around the grid based on </w:t>
      </w:r>
      <w:proofErr w:type="spellStart"/>
      <w:r w:rsidRPr="00A742D0">
        <w:rPr>
          <w:b/>
          <w:bCs/>
        </w:rPr>
        <w:t>perception</w:t>
      </w:r>
      <w:r w:rsidR="00A742D0" w:rsidRPr="00A742D0">
        <w:rPr>
          <w:b/>
          <w:bCs/>
        </w:rPr>
        <w:t>_range</w:t>
      </w:r>
      <w:proofErr w:type="spellEnd"/>
      <w:r>
        <w:t xml:space="preserve"> and available unoccupied lands</w:t>
      </w:r>
      <w:r w:rsidR="00A742D0">
        <w:t xml:space="preserve"> by an another herds</w:t>
      </w:r>
      <w:r>
        <w:t>.</w:t>
      </w:r>
      <w:r w:rsidRPr="00D71E31">
        <w:rPr>
          <w:noProof/>
        </w:rPr>
        <w:t xml:space="preserve"> </w:t>
      </w:r>
    </w:p>
    <w:p w14:paraId="54B2EBEA" w14:textId="23B9272A" w:rsidR="00D71E31" w:rsidRDefault="00D71E31" w:rsidP="00D71E31">
      <w:pPr>
        <w:pStyle w:val="ListParagraph"/>
        <w:numPr>
          <w:ilvl w:val="0"/>
          <w:numId w:val="37"/>
        </w:numPr>
      </w:pPr>
      <w:r>
        <w:t>Herds prefer forested cells but can settle in pasture lands if no forest is visible.</w:t>
      </w:r>
    </w:p>
    <w:p w14:paraId="0DE281DE" w14:textId="375776A8" w:rsidR="00D71E31" w:rsidRDefault="00D71E31" w:rsidP="00D71E31">
      <w:pPr>
        <w:pStyle w:val="ListParagraph"/>
        <w:numPr>
          <w:ilvl w:val="0"/>
          <w:numId w:val="37"/>
        </w:numPr>
      </w:pPr>
      <w:r>
        <w:t>Herds graze the grove cell into pasture cell.</w:t>
      </w:r>
    </w:p>
    <w:p w14:paraId="3C08BB39" w14:textId="77777777" w:rsidR="00A742D0" w:rsidRDefault="00A742D0" w:rsidP="00A742D0"/>
    <w:p w14:paraId="60A8026F" w14:textId="77777777" w:rsidR="00A742D0" w:rsidRDefault="00A742D0" w:rsidP="00A742D0"/>
    <w:p w14:paraId="42C261D7" w14:textId="4832DEA0" w:rsidR="00A742D0" w:rsidRDefault="008D53DE" w:rsidP="008D53DE">
      <w:pPr>
        <w:pStyle w:val="Heading1"/>
        <w:numPr>
          <w:ilvl w:val="0"/>
          <w:numId w:val="30"/>
        </w:numPr>
        <w:ind w:left="720"/>
      </w:pPr>
      <w:r>
        <w:t>Extension</w:t>
      </w:r>
    </w:p>
    <w:p w14:paraId="0BCA32D1" w14:textId="319CB1D1" w:rsidR="008D53DE" w:rsidRDefault="008D53DE" w:rsidP="008D53DE">
      <w:pPr>
        <w:pStyle w:val="Heading2"/>
        <w:numPr>
          <w:ilvl w:val="0"/>
          <w:numId w:val="39"/>
        </w:numPr>
      </w:pPr>
      <w:r>
        <w:t>Extension 1</w:t>
      </w:r>
    </w:p>
    <w:p w14:paraId="39FB4C7F" w14:textId="43E2D5CB" w:rsidR="008D53DE" w:rsidRDefault="008D53DE" w:rsidP="008D53DE">
      <w:pPr>
        <w:spacing w:after="0"/>
        <w:rPr>
          <w:b/>
          <w:bCs/>
        </w:rPr>
      </w:pPr>
      <w:r w:rsidRPr="008D53DE">
        <w:rPr>
          <w:b/>
          <w:bCs/>
        </w:rPr>
        <w:t>What would be the future of such a socio-ecosystem:</w:t>
      </w:r>
    </w:p>
    <w:p w14:paraId="514F1350" w14:textId="686043B4" w:rsidR="008D53DE" w:rsidRDefault="008D53DE" w:rsidP="008D53DE">
      <w:pPr>
        <w:spacing w:after="0"/>
      </w:pPr>
      <w:r w:rsidRPr="008D53DE">
        <w:t>if all shepherds were to enter the forest without any regulation</w:t>
      </w:r>
    </w:p>
    <w:p w14:paraId="53DA888A" w14:textId="77777777" w:rsidR="008D53DE" w:rsidRDefault="008D53DE" w:rsidP="008D53DE">
      <w:pPr>
        <w:spacing w:after="0"/>
      </w:pPr>
    </w:p>
    <w:p w14:paraId="4DF89119" w14:textId="32695624" w:rsidR="00AA217D" w:rsidRPr="00AA217D" w:rsidRDefault="00AA217D" w:rsidP="00AA217D">
      <w:pPr>
        <w:pStyle w:val="ListParagraph"/>
        <w:numPr>
          <w:ilvl w:val="1"/>
          <w:numId w:val="39"/>
        </w:numPr>
        <w:spacing w:after="0"/>
        <w:ind w:left="540"/>
        <w:rPr>
          <w:b/>
          <w:bCs/>
          <w:sz w:val="28"/>
          <w:szCs w:val="28"/>
        </w:rPr>
      </w:pPr>
      <w:r w:rsidRPr="00AA217D">
        <w:rPr>
          <w:b/>
          <w:bCs/>
          <w:sz w:val="28"/>
          <w:szCs w:val="28"/>
        </w:rPr>
        <w:t>Simulation tracking</w:t>
      </w:r>
    </w:p>
    <w:p w14:paraId="7B0BD617" w14:textId="77777777" w:rsidR="00F0490F" w:rsidRDefault="00E42AB4" w:rsidP="00F0490F">
      <w:pPr>
        <w:keepNext/>
        <w:spacing w:after="0"/>
      </w:pPr>
      <w:r w:rsidRPr="00E42AB4">
        <w:t>To fully simulate a grazing season, we track the passage of both months and seasons. This time-tracking mechanism enables us to update reflexes more slowly based on changes in month and season, allowing for a more realistic simulation of seasonal dynamics in the grazing process.</w:t>
      </w:r>
      <w:r w:rsidR="00AA217D" w:rsidRPr="00AA217D">
        <w:rPr>
          <w:noProof/>
        </w:rPr>
        <w:drawing>
          <wp:inline distT="0" distB="0" distL="0" distR="0" wp14:anchorId="3DA43168" wp14:editId="5F0846E2">
            <wp:extent cx="5630061" cy="543001"/>
            <wp:effectExtent l="0" t="0" r="0" b="9525"/>
            <wp:docPr id="5714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5186" name=""/>
                    <pic:cNvPicPr/>
                  </pic:nvPicPr>
                  <pic:blipFill>
                    <a:blip r:embed="rId13"/>
                    <a:stretch>
                      <a:fillRect/>
                    </a:stretch>
                  </pic:blipFill>
                  <pic:spPr>
                    <a:xfrm>
                      <a:off x="0" y="0"/>
                      <a:ext cx="5630061" cy="543001"/>
                    </a:xfrm>
                    <a:prstGeom prst="rect">
                      <a:avLst/>
                    </a:prstGeom>
                  </pic:spPr>
                </pic:pic>
              </a:graphicData>
            </a:graphic>
          </wp:inline>
        </w:drawing>
      </w:r>
    </w:p>
    <w:p w14:paraId="7E299293" w14:textId="6E9A1DE8" w:rsidR="00AA217D" w:rsidRPr="00AA217D" w:rsidRDefault="00F0490F" w:rsidP="00F0490F">
      <w:pPr>
        <w:pStyle w:val="Caption"/>
        <w:jc w:val="center"/>
      </w:pPr>
      <w:r>
        <w:t xml:space="preserve">Figure </w:t>
      </w:r>
      <w:r>
        <w:fldChar w:fldCharType="begin"/>
      </w:r>
      <w:r>
        <w:instrText xml:space="preserve"> SEQ Figure \* ARABIC </w:instrText>
      </w:r>
      <w:r>
        <w:fldChar w:fldCharType="separate"/>
      </w:r>
      <w:r w:rsidR="00566502">
        <w:rPr>
          <w:noProof/>
        </w:rPr>
        <w:t>3</w:t>
      </w:r>
      <w:r>
        <w:fldChar w:fldCharType="end"/>
      </w:r>
      <w:r>
        <w:t>: Dashboard to keep track of cycles, seasons and months.</w:t>
      </w:r>
    </w:p>
    <w:p w14:paraId="1D3C2DA5" w14:textId="77777777" w:rsidR="00AA217D" w:rsidRDefault="00AA217D" w:rsidP="00AA217D">
      <w:pPr>
        <w:spacing w:after="0"/>
      </w:pPr>
    </w:p>
    <w:p w14:paraId="615D33BC" w14:textId="63848B2E" w:rsidR="00AA217D" w:rsidRDefault="00AA217D" w:rsidP="009D6B03">
      <w:pPr>
        <w:pStyle w:val="Style3"/>
      </w:pPr>
      <w:r w:rsidRPr="00AA217D">
        <w:t>Land cells</w:t>
      </w:r>
    </w:p>
    <w:p w14:paraId="710B00FD" w14:textId="77777777" w:rsidR="00E42AB4" w:rsidRDefault="00E42AB4" w:rsidP="00E42AB4">
      <w:r>
        <w:t>To create more realistic and insightful scenarios, each forested land cell is assigned a density attribute. Density represents the health of the grove cell and influences the potential for forest spread. When the forest spreads, new forest cells inherit an average density value based on their neighboring cells.</w:t>
      </w:r>
    </w:p>
    <w:p w14:paraId="4E31EE62" w14:textId="77777777" w:rsidR="00E42AB4" w:rsidRDefault="00E42AB4" w:rsidP="00E42AB4"/>
    <w:p w14:paraId="53DF56DF" w14:textId="21C16B25" w:rsidR="00E42AB4" w:rsidRDefault="00E42AB4" w:rsidP="00E42AB4">
      <w:r>
        <w:lastRenderedPageBreak/>
        <w:t xml:space="preserve">Additionally, a growth </w:t>
      </w:r>
      <w:r w:rsidR="00666DD2">
        <w:t>reflex</w:t>
      </w:r>
      <w:r>
        <w:t xml:space="preserve"> is applied to the density of forested cells. This updates monthly, with each grove tree's density increasing by a </w:t>
      </w:r>
      <w:proofErr w:type="spellStart"/>
      <w:r w:rsidRPr="00666DD2">
        <w:rPr>
          <w:b/>
          <w:bCs/>
        </w:rPr>
        <w:t>regen_rate</w:t>
      </w:r>
      <w:proofErr w:type="spellEnd"/>
      <w:r w:rsidR="00666DD2">
        <w:t>, but</w:t>
      </w:r>
      <w:r>
        <w:t xml:space="preserve"> capped at a maximum value of 1.0 to prevent it from growing indefinitely.</w:t>
      </w:r>
    </w:p>
    <w:p w14:paraId="64A1442D" w14:textId="77777777" w:rsidR="00F0490F" w:rsidRDefault="00F0490F" w:rsidP="00F0490F">
      <w:pPr>
        <w:keepNext/>
        <w:jc w:val="center"/>
      </w:pPr>
      <w:r w:rsidRPr="00F0490F">
        <w:drawing>
          <wp:inline distT="0" distB="0" distL="0" distR="0" wp14:anchorId="6EAFAD44" wp14:editId="157267EC">
            <wp:extent cx="3987800" cy="2843826"/>
            <wp:effectExtent l="0" t="0" r="0" b="0"/>
            <wp:docPr id="1859120537" name="Picture 1" descr="A green background with black hexag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20537" name="Picture 1" descr="A green background with black hexagons&#10;&#10;Description automatically generated"/>
                    <pic:cNvPicPr/>
                  </pic:nvPicPr>
                  <pic:blipFill>
                    <a:blip r:embed="rId14"/>
                    <a:stretch>
                      <a:fillRect/>
                    </a:stretch>
                  </pic:blipFill>
                  <pic:spPr>
                    <a:xfrm>
                      <a:off x="0" y="0"/>
                      <a:ext cx="3999519" cy="2852183"/>
                    </a:xfrm>
                    <a:prstGeom prst="rect">
                      <a:avLst/>
                    </a:prstGeom>
                  </pic:spPr>
                </pic:pic>
              </a:graphicData>
            </a:graphic>
          </wp:inline>
        </w:drawing>
      </w:r>
    </w:p>
    <w:p w14:paraId="25EEBAC2" w14:textId="69623303" w:rsidR="00F0490F" w:rsidRDefault="00F0490F" w:rsidP="00F0490F">
      <w:pPr>
        <w:pStyle w:val="Caption"/>
        <w:jc w:val="center"/>
      </w:pPr>
      <w:r>
        <w:t xml:space="preserve">Figure </w:t>
      </w:r>
      <w:r>
        <w:fldChar w:fldCharType="begin"/>
      </w:r>
      <w:r>
        <w:instrText xml:space="preserve"> SEQ Figure \* ARABIC </w:instrText>
      </w:r>
      <w:r>
        <w:fldChar w:fldCharType="separate"/>
      </w:r>
      <w:r w:rsidR="00566502">
        <w:rPr>
          <w:noProof/>
        </w:rPr>
        <w:t>4</w:t>
      </w:r>
      <w:r>
        <w:fldChar w:fldCharType="end"/>
      </w:r>
      <w:r>
        <w:t>: Different density for different groves.</w:t>
      </w:r>
    </w:p>
    <w:p w14:paraId="7F1966A2" w14:textId="77777777" w:rsidR="00F0490F" w:rsidRPr="00F0490F" w:rsidRDefault="00F0490F" w:rsidP="00F0490F"/>
    <w:p w14:paraId="46F43280" w14:textId="223919A7" w:rsidR="00F0490F" w:rsidRDefault="009D6B03" w:rsidP="009D6B03">
      <w:pPr>
        <w:pStyle w:val="Style3"/>
      </w:pPr>
      <w:r>
        <w:t>Herds</w:t>
      </w:r>
      <w:r w:rsidR="00E76EE5">
        <w:t>/Shepherds</w:t>
      </w:r>
    </w:p>
    <w:p w14:paraId="5C9914AA" w14:textId="77777777" w:rsidR="00D82282" w:rsidRDefault="00D82282" w:rsidP="00E76EE5">
      <w:r w:rsidRPr="00D82282">
        <w:rPr>
          <w:b/>
          <w:bCs/>
        </w:rPr>
        <w:t>Movement Dynamics</w:t>
      </w:r>
      <w:r w:rsidRPr="00D82282">
        <w:br/>
        <w:t xml:space="preserve">Herds are now accompanied by shepherds, who guide their movement within a defined </w:t>
      </w:r>
      <w:r w:rsidRPr="00D82282">
        <w:rPr>
          <w:b/>
          <w:bCs/>
        </w:rPr>
        <w:t>perception range</w:t>
      </w:r>
      <w:r w:rsidRPr="00D82282">
        <w:t>. At the beginning of each month, shepherds relocate to a new position within their perception range. During the month, herds move around the perception range of the shepherd's starting location. This simulates the localized grazing behavior within a grazing season.</w:t>
      </w:r>
    </w:p>
    <w:p w14:paraId="39122804" w14:textId="2CD6AD9D" w:rsidR="00D82282" w:rsidRPr="00D82282" w:rsidRDefault="00D82282" w:rsidP="00D82282">
      <w:r w:rsidRPr="00D82282">
        <w:rPr>
          <w:b/>
          <w:bCs/>
        </w:rPr>
        <w:t>Eating Activity</w:t>
      </w:r>
      <w:r w:rsidRPr="00D82282">
        <w:br/>
        <w:t xml:space="preserve">Herds actively graze on forested cells, reducing the density of the grove by an amount equal to their </w:t>
      </w:r>
      <w:r w:rsidRPr="00D82282">
        <w:rPr>
          <w:b/>
          <w:bCs/>
        </w:rPr>
        <w:t>eating capacity</w:t>
      </w:r>
      <w:r w:rsidRPr="00D82282">
        <w:t xml:space="preserve"> during each cycle. If the density of a grove cell becomes too low, it transitions into pastureland. Herds prioritize their movement based on the following rules:</w:t>
      </w:r>
    </w:p>
    <w:p w14:paraId="0895E292" w14:textId="77777777" w:rsidR="00D82282" w:rsidRPr="00D82282" w:rsidRDefault="00D82282" w:rsidP="00D82282">
      <w:pPr>
        <w:numPr>
          <w:ilvl w:val="0"/>
          <w:numId w:val="40"/>
        </w:numPr>
      </w:pPr>
      <w:r w:rsidRPr="00D82282">
        <w:rPr>
          <w:b/>
          <w:bCs/>
        </w:rPr>
        <w:t>Remain on a grove cell:</w:t>
      </w:r>
      <w:r w:rsidRPr="00D82282">
        <w:t xml:space="preserve"> Herds stay in place to graze if they are already on a forested cell.</w:t>
      </w:r>
    </w:p>
    <w:p w14:paraId="7921A898" w14:textId="55B68AEC" w:rsidR="00D82282" w:rsidRPr="00D82282" w:rsidRDefault="00D82282" w:rsidP="00D82282">
      <w:pPr>
        <w:numPr>
          <w:ilvl w:val="0"/>
          <w:numId w:val="40"/>
        </w:numPr>
      </w:pPr>
      <w:r w:rsidRPr="00D82282">
        <w:rPr>
          <w:b/>
          <w:bCs/>
        </w:rPr>
        <w:t>Forested cells:</w:t>
      </w:r>
      <w:r w:rsidRPr="00D82282">
        <w:t xml:space="preserve"> If not on a grove, herds move to nearby forested cell.</w:t>
      </w:r>
    </w:p>
    <w:p w14:paraId="1B4DB9D8" w14:textId="77777777" w:rsidR="00D82282" w:rsidRPr="00D82282" w:rsidRDefault="00D82282" w:rsidP="00D82282">
      <w:pPr>
        <w:numPr>
          <w:ilvl w:val="0"/>
          <w:numId w:val="40"/>
        </w:numPr>
      </w:pPr>
      <w:r w:rsidRPr="00D82282">
        <w:rPr>
          <w:b/>
          <w:bCs/>
        </w:rPr>
        <w:t>Pastureland:</w:t>
      </w:r>
      <w:r w:rsidRPr="00D82282">
        <w:t xml:space="preserve"> If no forested cells are available, herds move to pastureland.</w:t>
      </w:r>
    </w:p>
    <w:p w14:paraId="0FDF593B" w14:textId="77777777" w:rsidR="00D82282" w:rsidRPr="00D82282" w:rsidRDefault="00D82282" w:rsidP="00D82282">
      <w:r w:rsidRPr="00D82282">
        <w:rPr>
          <w:b/>
          <w:bCs/>
        </w:rPr>
        <w:t>Virtual Cues for Tracking Movement</w:t>
      </w:r>
      <w:r w:rsidRPr="00D82282">
        <w:br/>
        <w:t>To visualize the movement of herds and shepherds throughout a grazing season, virtual cues are added to the simulation:</w:t>
      </w:r>
    </w:p>
    <w:p w14:paraId="066EE409" w14:textId="77777777" w:rsidR="00D82282" w:rsidRPr="00D82282" w:rsidRDefault="00D82282" w:rsidP="00D82282">
      <w:pPr>
        <w:numPr>
          <w:ilvl w:val="0"/>
          <w:numId w:val="41"/>
        </w:numPr>
      </w:pPr>
      <w:r w:rsidRPr="00D82282">
        <w:rPr>
          <w:b/>
          <w:bCs/>
        </w:rPr>
        <w:t>Black Lines:</w:t>
      </w:r>
      <w:r w:rsidRPr="00D82282">
        <w:t xml:space="preserve"> Indicate the movement of shepherds between months.</w:t>
      </w:r>
    </w:p>
    <w:p w14:paraId="672ED834" w14:textId="77777777" w:rsidR="00D82282" w:rsidRPr="00D82282" w:rsidRDefault="00D82282" w:rsidP="00D82282">
      <w:pPr>
        <w:numPr>
          <w:ilvl w:val="0"/>
          <w:numId w:val="41"/>
        </w:numPr>
      </w:pPr>
      <w:r w:rsidRPr="00D82282">
        <w:rPr>
          <w:b/>
          <w:bCs/>
        </w:rPr>
        <w:lastRenderedPageBreak/>
        <w:t>Red Lines:</w:t>
      </w:r>
      <w:r w:rsidRPr="00D82282">
        <w:t xml:space="preserve"> Represent the movement of herds within the perception range of the shepherds during each month.</w:t>
      </w:r>
    </w:p>
    <w:p w14:paraId="53991E1C" w14:textId="77777777" w:rsidR="00D82282" w:rsidRDefault="00D82282" w:rsidP="00D82282">
      <w:pPr>
        <w:keepNext/>
        <w:jc w:val="center"/>
      </w:pPr>
      <w:r w:rsidRPr="00D82282">
        <w:drawing>
          <wp:inline distT="0" distB="0" distL="0" distR="0" wp14:anchorId="6AE424FB" wp14:editId="45DC3828">
            <wp:extent cx="3462867" cy="3316204"/>
            <wp:effectExtent l="0" t="0" r="4445" b="0"/>
            <wp:docPr id="19874379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3798" name="Picture 1" descr="A screenshot of a video game&#10;&#10;Description automatically generated"/>
                    <pic:cNvPicPr/>
                  </pic:nvPicPr>
                  <pic:blipFill>
                    <a:blip r:embed="rId15"/>
                    <a:stretch>
                      <a:fillRect/>
                    </a:stretch>
                  </pic:blipFill>
                  <pic:spPr>
                    <a:xfrm>
                      <a:off x="0" y="0"/>
                      <a:ext cx="3466040" cy="3319242"/>
                    </a:xfrm>
                    <a:prstGeom prst="rect">
                      <a:avLst/>
                    </a:prstGeom>
                  </pic:spPr>
                </pic:pic>
              </a:graphicData>
            </a:graphic>
          </wp:inline>
        </w:drawing>
      </w:r>
    </w:p>
    <w:p w14:paraId="5C0F90C5" w14:textId="695C78E8" w:rsidR="00976D3A" w:rsidRDefault="00D82282" w:rsidP="00976D3A">
      <w:pPr>
        <w:pStyle w:val="Caption"/>
        <w:jc w:val="center"/>
      </w:pPr>
      <w:r>
        <w:t xml:space="preserve">Figure </w:t>
      </w:r>
      <w:r>
        <w:fldChar w:fldCharType="begin"/>
      </w:r>
      <w:r>
        <w:instrText xml:space="preserve"> SEQ Figure \* ARABIC </w:instrText>
      </w:r>
      <w:r>
        <w:fldChar w:fldCharType="separate"/>
      </w:r>
      <w:r w:rsidR="00566502">
        <w:rPr>
          <w:noProof/>
        </w:rPr>
        <w:t>5</w:t>
      </w:r>
      <w:r>
        <w:fldChar w:fldCharType="end"/>
      </w:r>
      <w:r>
        <w:t xml:space="preserve">: </w:t>
      </w:r>
      <w:r w:rsidR="00784E89">
        <w:t xml:space="preserve">Black </w:t>
      </w:r>
      <w:r>
        <w:t>Perception range indicate herds have no regulation in protecting forest.</w:t>
      </w:r>
    </w:p>
    <w:p w14:paraId="6B311921" w14:textId="77777777" w:rsidR="00976D3A" w:rsidRDefault="00976D3A" w:rsidP="00976D3A"/>
    <w:p w14:paraId="25B86BE7" w14:textId="77777777" w:rsidR="00976D3A" w:rsidRDefault="00976D3A" w:rsidP="00976D3A"/>
    <w:p w14:paraId="204122FA" w14:textId="1616F210" w:rsidR="00976D3A" w:rsidRDefault="00976D3A" w:rsidP="00976D3A">
      <w:pPr>
        <w:pStyle w:val="Heading2"/>
        <w:numPr>
          <w:ilvl w:val="0"/>
          <w:numId w:val="39"/>
        </w:numPr>
        <w:ind w:left="432" w:hanging="432"/>
      </w:pPr>
      <w:r>
        <w:t xml:space="preserve">Extension </w:t>
      </w:r>
      <w:r>
        <w:t>2</w:t>
      </w:r>
    </w:p>
    <w:p w14:paraId="7DE794C7" w14:textId="77777777" w:rsidR="00976D3A" w:rsidRDefault="00976D3A" w:rsidP="00976D3A">
      <w:pPr>
        <w:spacing w:after="0"/>
        <w:rPr>
          <w:b/>
          <w:bCs/>
        </w:rPr>
      </w:pPr>
      <w:r w:rsidRPr="008D53DE">
        <w:rPr>
          <w:b/>
          <w:bCs/>
        </w:rPr>
        <w:t>What would be the future of such a socio-ecosystem:</w:t>
      </w:r>
    </w:p>
    <w:p w14:paraId="1BF4FAAB" w14:textId="29E0A88F" w:rsidR="00976D3A" w:rsidRDefault="00976D3A" w:rsidP="00976D3A">
      <w:r w:rsidRPr="00976D3A">
        <w:t>if all shepherds were to follow their idea about the minimum size?</w:t>
      </w:r>
    </w:p>
    <w:p w14:paraId="65785137" w14:textId="31098B9D" w:rsidR="00976D3A" w:rsidRDefault="00976D3A" w:rsidP="00976D3A">
      <w:pPr>
        <w:pStyle w:val="Style3"/>
      </w:pPr>
      <w:r>
        <w:t>Shepherds/ Herds behaviors.</w:t>
      </w:r>
    </w:p>
    <w:p w14:paraId="22E11E9E" w14:textId="77777777" w:rsidR="00976D3A" w:rsidRPr="00976D3A" w:rsidRDefault="00976D3A" w:rsidP="00976D3A">
      <w:r w:rsidRPr="00976D3A">
        <w:t>Herds now rely on the memory of past months to refine their movement and grazing behavior:</w:t>
      </w:r>
    </w:p>
    <w:p w14:paraId="31605BDB" w14:textId="77777777" w:rsidR="00976D3A" w:rsidRPr="00976D3A" w:rsidRDefault="00976D3A" w:rsidP="00976D3A">
      <w:pPr>
        <w:numPr>
          <w:ilvl w:val="0"/>
          <w:numId w:val="42"/>
        </w:numPr>
      </w:pPr>
      <w:r w:rsidRPr="00976D3A">
        <w:t xml:space="preserve">At the end of each month, each shepherd calculates a </w:t>
      </w:r>
      <w:r w:rsidRPr="00976D3A">
        <w:rPr>
          <w:b/>
          <w:bCs/>
        </w:rPr>
        <w:t>“self-authorized minimum size”</w:t>
      </w:r>
      <w:r w:rsidRPr="00976D3A">
        <w:t xml:space="preserve"> indicator.</w:t>
      </w:r>
    </w:p>
    <w:p w14:paraId="58B0ACD6" w14:textId="04BBC584" w:rsidR="00976D3A" w:rsidRDefault="00976D3A" w:rsidP="00976D3A">
      <w:pPr>
        <w:numPr>
          <w:ilvl w:val="0"/>
          <w:numId w:val="42"/>
        </w:numPr>
      </w:pPr>
      <w:r w:rsidRPr="00976D3A">
        <w:t xml:space="preserve">This indicator is determined as the </w:t>
      </w:r>
      <w:r w:rsidRPr="00976D3A">
        <w:rPr>
          <w:b/>
          <w:bCs/>
        </w:rPr>
        <w:t>average density of all the land</w:t>
      </w:r>
      <w:r w:rsidRPr="00976D3A">
        <w:t xml:space="preserve"> visible to the shepherd on the last day of the month.</w:t>
      </w:r>
      <w:r>
        <w:t xml:space="preserve"> Then that is </w:t>
      </w:r>
      <w:r w:rsidRPr="00976D3A">
        <w:rPr>
          <w:b/>
          <w:bCs/>
        </w:rPr>
        <w:t>average</w:t>
      </w:r>
      <w:r>
        <w:rPr>
          <w:b/>
          <w:bCs/>
        </w:rPr>
        <w:t xml:space="preserve"> </w:t>
      </w:r>
      <w:r w:rsidRPr="00976D3A">
        <w:rPr>
          <w:b/>
          <w:bCs/>
        </w:rPr>
        <w:t>self-authorized minimum size</w:t>
      </w:r>
      <w:r>
        <w:t xml:space="preserve"> of </w:t>
      </w:r>
      <w:r w:rsidR="00784E89">
        <w:t xml:space="preserve">each month on the current season. </w:t>
      </w:r>
    </w:p>
    <w:p w14:paraId="1BC2A15C" w14:textId="239FD8D7" w:rsidR="00784E89" w:rsidRDefault="00784E89" w:rsidP="00784E89">
      <w:pPr>
        <w:ind w:left="360"/>
      </w:pPr>
      <w:r w:rsidRPr="00784E89">
        <w:t>When the next grazing season begins, these individual memories are reset, ensuring that grazing decisions are based on updated seasonal conditions.</w:t>
      </w:r>
    </w:p>
    <w:p w14:paraId="6368180B" w14:textId="77777777" w:rsidR="00784E89" w:rsidRDefault="00784E89" w:rsidP="00784E89">
      <w:pPr>
        <w:ind w:firstLine="360"/>
        <w:rPr>
          <w:noProof/>
        </w:rPr>
      </w:pPr>
      <w:r w:rsidRPr="00784E89">
        <w:t xml:space="preserve">Herds are </w:t>
      </w:r>
      <w:r w:rsidRPr="00784E89">
        <w:rPr>
          <w:b/>
          <w:bCs/>
        </w:rPr>
        <w:t>prohibited</w:t>
      </w:r>
      <w:r w:rsidRPr="00784E89">
        <w:t xml:space="preserve"> from grazing on any grove where the density falls below this threshold.</w:t>
      </w:r>
      <w:r w:rsidRPr="00784E89">
        <w:rPr>
          <w:noProof/>
        </w:rPr>
        <w:t xml:space="preserve"> </w:t>
      </w:r>
    </w:p>
    <w:p w14:paraId="43B9367C" w14:textId="77777777" w:rsidR="00784E89" w:rsidRDefault="00784E89" w:rsidP="00784E89">
      <w:pPr>
        <w:keepNext/>
        <w:ind w:firstLine="360"/>
        <w:jc w:val="center"/>
      </w:pPr>
      <w:r w:rsidRPr="00784E89">
        <w:lastRenderedPageBreak/>
        <w:drawing>
          <wp:inline distT="0" distB="0" distL="0" distR="0" wp14:anchorId="328B1776" wp14:editId="5F292A78">
            <wp:extent cx="3896269" cy="1895740"/>
            <wp:effectExtent l="0" t="0" r="0" b="9525"/>
            <wp:docPr id="2053315608" name="Picture 1" descr="A green and yellow background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15608" name="Picture 1" descr="A green and yellow background with a red line&#10;&#10;Description automatically generated"/>
                    <pic:cNvPicPr/>
                  </pic:nvPicPr>
                  <pic:blipFill>
                    <a:blip r:embed="rId16"/>
                    <a:stretch>
                      <a:fillRect/>
                    </a:stretch>
                  </pic:blipFill>
                  <pic:spPr>
                    <a:xfrm>
                      <a:off x="0" y="0"/>
                      <a:ext cx="3896269" cy="1895740"/>
                    </a:xfrm>
                    <a:prstGeom prst="rect">
                      <a:avLst/>
                    </a:prstGeom>
                  </pic:spPr>
                </pic:pic>
              </a:graphicData>
            </a:graphic>
          </wp:inline>
        </w:drawing>
      </w:r>
    </w:p>
    <w:p w14:paraId="08F0A711" w14:textId="7768C7EB" w:rsidR="00784E89" w:rsidRDefault="00784E89" w:rsidP="00784E89">
      <w:pPr>
        <w:pStyle w:val="Caption"/>
        <w:jc w:val="center"/>
      </w:pPr>
      <w:r>
        <w:t xml:space="preserve">Figure </w:t>
      </w:r>
      <w:r>
        <w:fldChar w:fldCharType="begin"/>
      </w:r>
      <w:r>
        <w:instrText xml:space="preserve"> SEQ Figure \* ARABIC </w:instrText>
      </w:r>
      <w:r>
        <w:fldChar w:fldCharType="separate"/>
      </w:r>
      <w:r w:rsidR="00566502">
        <w:rPr>
          <w:noProof/>
        </w:rPr>
        <w:t>6</w:t>
      </w:r>
      <w:r>
        <w:fldChar w:fldCharType="end"/>
      </w:r>
      <w:r>
        <w:t xml:space="preserve"> : Yellow</w:t>
      </w:r>
      <w:r>
        <w:t xml:space="preserve"> Perception range indicate herds </w:t>
      </w:r>
      <w:r>
        <w:t xml:space="preserve">follow its own </w:t>
      </w:r>
      <w:r w:rsidRPr="00976D3A">
        <w:rPr>
          <w:b/>
          <w:bCs/>
        </w:rPr>
        <w:t>self-authorized minimum size</w:t>
      </w:r>
      <w:r>
        <w:t>.</w:t>
      </w:r>
    </w:p>
    <w:p w14:paraId="460983C1" w14:textId="77777777" w:rsidR="00784E89" w:rsidRDefault="00784E89" w:rsidP="00784E89"/>
    <w:p w14:paraId="301599A5" w14:textId="0EEAFF2A" w:rsidR="00337523" w:rsidRDefault="00337523" w:rsidP="00337523">
      <w:pPr>
        <w:pStyle w:val="Heading2"/>
        <w:numPr>
          <w:ilvl w:val="0"/>
          <w:numId w:val="39"/>
        </w:numPr>
        <w:ind w:left="432" w:hanging="432"/>
      </w:pPr>
      <w:r>
        <w:t xml:space="preserve">Extension </w:t>
      </w:r>
      <w:r>
        <w:t>3</w:t>
      </w:r>
    </w:p>
    <w:p w14:paraId="47B41839" w14:textId="77777777" w:rsidR="00337523" w:rsidRDefault="00337523" w:rsidP="00337523">
      <w:pPr>
        <w:spacing w:after="0"/>
        <w:rPr>
          <w:b/>
          <w:bCs/>
        </w:rPr>
      </w:pPr>
      <w:r w:rsidRPr="008D53DE">
        <w:rPr>
          <w:b/>
          <w:bCs/>
        </w:rPr>
        <w:t>What would be the future of such a socio-ecosystem:</w:t>
      </w:r>
    </w:p>
    <w:p w14:paraId="6A720957" w14:textId="771BDC52" w:rsidR="00784E89" w:rsidRPr="00976D3A" w:rsidRDefault="00337523" w:rsidP="00784E89">
      <w:r w:rsidRPr="00337523">
        <w:t xml:space="preserve">What if all shepherds were to follow the Forest Department's </w:t>
      </w:r>
      <w:r w:rsidRPr="00337523">
        <w:t>regulations?</w:t>
      </w:r>
    </w:p>
    <w:p w14:paraId="6771F8B2" w14:textId="3FCD1687" w:rsidR="00976D3A" w:rsidRDefault="00337523" w:rsidP="00337523">
      <w:pPr>
        <w:pStyle w:val="Style3"/>
      </w:pPr>
      <w:r>
        <w:t>I</w:t>
      </w:r>
      <w:r w:rsidR="00E737B1" w:rsidRPr="00E737B1">
        <w:t>nstitutional Minimum Size Calculation</w:t>
      </w:r>
    </w:p>
    <w:p w14:paraId="7784651F" w14:textId="77777777" w:rsidR="00337523" w:rsidRPr="00337523" w:rsidRDefault="00337523" w:rsidP="00337523">
      <w:r w:rsidRPr="00337523">
        <w:t xml:space="preserve">At the end of each grazing season, the Forest Department determines an </w:t>
      </w:r>
      <w:r w:rsidRPr="00337523">
        <w:rPr>
          <w:b/>
          <w:bCs/>
        </w:rPr>
        <w:t>institutional authorized minimum size</w:t>
      </w:r>
      <w:r w:rsidRPr="00337523">
        <w:t>:</w:t>
      </w:r>
    </w:p>
    <w:p w14:paraId="2D2856F4" w14:textId="7A8C99FB" w:rsidR="00337523" w:rsidRPr="00337523" w:rsidRDefault="00337523" w:rsidP="00337523">
      <w:pPr>
        <w:numPr>
          <w:ilvl w:val="0"/>
          <w:numId w:val="43"/>
        </w:numPr>
      </w:pPr>
      <w:r w:rsidRPr="00337523">
        <w:t xml:space="preserve">This is calculated as the </w:t>
      </w:r>
      <w:r w:rsidRPr="00337523">
        <w:rPr>
          <w:b/>
          <w:bCs/>
        </w:rPr>
        <w:t>average of self-authorized minimum sizes</w:t>
      </w:r>
      <w:r w:rsidRPr="00337523">
        <w:t xml:space="preserve"> reported by shepherds </w:t>
      </w:r>
      <w:r w:rsidR="00E737B1">
        <w:t>at the end of the</w:t>
      </w:r>
      <w:r w:rsidRPr="00337523">
        <w:t xml:space="preserve"> season.</w:t>
      </w:r>
    </w:p>
    <w:p w14:paraId="7F9C9418" w14:textId="77777777" w:rsidR="00337523" w:rsidRPr="00337523" w:rsidRDefault="00337523" w:rsidP="00337523">
      <w:pPr>
        <w:numPr>
          <w:ilvl w:val="0"/>
          <w:numId w:val="43"/>
        </w:numPr>
      </w:pPr>
      <w:r w:rsidRPr="00337523">
        <w:t xml:space="preserve">Groves with a density below this institutional minimum size are marked as </w:t>
      </w:r>
      <w:r w:rsidRPr="00337523">
        <w:rPr>
          <w:b/>
          <w:bCs/>
        </w:rPr>
        <w:t>“protected”</w:t>
      </w:r>
      <w:r w:rsidRPr="00337523">
        <w:t xml:space="preserve"> for the upcoming grazing season.</w:t>
      </w:r>
    </w:p>
    <w:p w14:paraId="57D01E7B" w14:textId="77777777" w:rsidR="0014075B" w:rsidRDefault="0014075B" w:rsidP="0014075B">
      <w:pPr>
        <w:keepNext/>
        <w:jc w:val="center"/>
      </w:pPr>
      <w:r w:rsidRPr="0014075B">
        <w:drawing>
          <wp:inline distT="0" distB="0" distL="0" distR="0" wp14:anchorId="5B6596E0" wp14:editId="1FF3F28D">
            <wp:extent cx="2150533" cy="1883429"/>
            <wp:effectExtent l="0" t="0" r="2540" b="2540"/>
            <wp:docPr id="41363000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30006" name="Picture 1" descr="A screenshot of a game&#10;&#10;Description automatically generated"/>
                    <pic:cNvPicPr/>
                  </pic:nvPicPr>
                  <pic:blipFill>
                    <a:blip r:embed="rId17"/>
                    <a:stretch>
                      <a:fillRect/>
                    </a:stretch>
                  </pic:blipFill>
                  <pic:spPr>
                    <a:xfrm>
                      <a:off x="0" y="0"/>
                      <a:ext cx="2157426" cy="1889466"/>
                    </a:xfrm>
                    <a:prstGeom prst="rect">
                      <a:avLst/>
                    </a:prstGeom>
                  </pic:spPr>
                </pic:pic>
              </a:graphicData>
            </a:graphic>
          </wp:inline>
        </w:drawing>
      </w:r>
    </w:p>
    <w:p w14:paraId="0A81F837" w14:textId="45353C89" w:rsidR="00337523" w:rsidRDefault="0014075B" w:rsidP="0014075B">
      <w:pPr>
        <w:pStyle w:val="Caption"/>
        <w:jc w:val="center"/>
      </w:pPr>
      <w:r>
        <w:t xml:space="preserve">Figure </w:t>
      </w:r>
      <w:r>
        <w:fldChar w:fldCharType="begin"/>
      </w:r>
      <w:r>
        <w:instrText xml:space="preserve"> SEQ Figure \* ARABIC </w:instrText>
      </w:r>
      <w:r>
        <w:fldChar w:fldCharType="separate"/>
      </w:r>
      <w:r w:rsidR="00566502">
        <w:rPr>
          <w:noProof/>
        </w:rPr>
        <w:t>7</w:t>
      </w:r>
      <w:r>
        <w:fldChar w:fldCharType="end"/>
      </w:r>
      <w:r>
        <w:t>: Red grove indicate that grove is protected in this grazing season.</w:t>
      </w:r>
    </w:p>
    <w:p w14:paraId="49EDDF98" w14:textId="08621AD7" w:rsidR="00E737B1" w:rsidRDefault="00E737B1" w:rsidP="00E737B1">
      <w:pPr>
        <w:pStyle w:val="Style3"/>
      </w:pPr>
      <w:r w:rsidRPr="00E737B1">
        <w:t>Respectful vs. Disrespectful Shepherds</w:t>
      </w:r>
    </w:p>
    <w:p w14:paraId="2BF91251" w14:textId="651046FF" w:rsidR="00E737B1" w:rsidRPr="00E737B1" w:rsidRDefault="00E737B1" w:rsidP="00E737B1">
      <w:r>
        <w:t>E</w:t>
      </w:r>
      <w:r w:rsidRPr="00E737B1">
        <w:t xml:space="preserve">ach shepherd is assigned a </w:t>
      </w:r>
      <w:r w:rsidRPr="00E737B1">
        <w:rPr>
          <w:b/>
          <w:bCs/>
        </w:rPr>
        <w:t>“respectful”</w:t>
      </w:r>
      <w:r w:rsidRPr="00E737B1">
        <w:t xml:space="preserve"> attribute, based on a probability parameter:</w:t>
      </w:r>
    </w:p>
    <w:p w14:paraId="0D408120" w14:textId="77777777" w:rsidR="00E737B1" w:rsidRPr="00E737B1" w:rsidRDefault="00E737B1" w:rsidP="00E737B1">
      <w:pPr>
        <w:numPr>
          <w:ilvl w:val="0"/>
          <w:numId w:val="44"/>
        </w:numPr>
      </w:pPr>
      <w:r w:rsidRPr="00E737B1">
        <w:rPr>
          <w:b/>
          <w:bCs/>
        </w:rPr>
        <w:t>Respectful Shepherds</w:t>
      </w:r>
      <w:r w:rsidRPr="00E737B1">
        <w:t>:</w:t>
      </w:r>
    </w:p>
    <w:p w14:paraId="7EA657FA" w14:textId="77777777" w:rsidR="00E737B1" w:rsidRPr="00E737B1" w:rsidRDefault="00E737B1" w:rsidP="00E737B1">
      <w:pPr>
        <w:numPr>
          <w:ilvl w:val="1"/>
          <w:numId w:val="44"/>
        </w:numPr>
      </w:pPr>
      <w:r w:rsidRPr="00E737B1">
        <w:lastRenderedPageBreak/>
        <w:t xml:space="preserve">Avoid grazing on groves marked as </w:t>
      </w:r>
      <w:r w:rsidRPr="00E737B1">
        <w:rPr>
          <w:b/>
          <w:bCs/>
        </w:rPr>
        <w:t>protected</w:t>
      </w:r>
      <w:r w:rsidRPr="00E737B1">
        <w:t>.</w:t>
      </w:r>
    </w:p>
    <w:p w14:paraId="4E8A0A3B" w14:textId="77777777" w:rsidR="00E737B1" w:rsidRPr="00E737B1" w:rsidRDefault="00E737B1" w:rsidP="00E737B1">
      <w:pPr>
        <w:numPr>
          <w:ilvl w:val="1"/>
          <w:numId w:val="44"/>
        </w:numPr>
      </w:pPr>
      <w:r w:rsidRPr="00E737B1">
        <w:t xml:space="preserve">Refrain from grazing on forests smaller than their individual </w:t>
      </w:r>
      <w:r w:rsidRPr="00E737B1">
        <w:rPr>
          <w:b/>
          <w:bCs/>
        </w:rPr>
        <w:t>self-authorized minimum size</w:t>
      </w:r>
      <w:r w:rsidRPr="00E737B1">
        <w:t>.</w:t>
      </w:r>
    </w:p>
    <w:p w14:paraId="20B74F61" w14:textId="77777777" w:rsidR="00E737B1" w:rsidRPr="00E737B1" w:rsidRDefault="00E737B1" w:rsidP="00E737B1">
      <w:pPr>
        <w:numPr>
          <w:ilvl w:val="0"/>
          <w:numId w:val="44"/>
        </w:numPr>
      </w:pPr>
      <w:r w:rsidRPr="00E737B1">
        <w:rPr>
          <w:b/>
          <w:bCs/>
        </w:rPr>
        <w:t>Disrespectful Shepherds</w:t>
      </w:r>
      <w:r w:rsidRPr="00E737B1">
        <w:t>:</w:t>
      </w:r>
    </w:p>
    <w:p w14:paraId="336CFCD4" w14:textId="77777777" w:rsidR="00E737B1" w:rsidRPr="00E737B1" w:rsidRDefault="00E737B1" w:rsidP="00E737B1">
      <w:pPr>
        <w:numPr>
          <w:ilvl w:val="1"/>
          <w:numId w:val="44"/>
        </w:numPr>
      </w:pPr>
      <w:r w:rsidRPr="00E737B1">
        <w:t xml:space="preserve">Ignore the institutional regulations and </w:t>
      </w:r>
      <w:r w:rsidRPr="00E737B1">
        <w:rPr>
          <w:b/>
          <w:bCs/>
        </w:rPr>
        <w:t>protected groves</w:t>
      </w:r>
      <w:r w:rsidRPr="00E737B1">
        <w:t>.</w:t>
      </w:r>
    </w:p>
    <w:p w14:paraId="772C1A84" w14:textId="112332C4" w:rsidR="00E737B1" w:rsidRDefault="00E737B1" w:rsidP="00E737B1">
      <w:pPr>
        <w:numPr>
          <w:ilvl w:val="1"/>
          <w:numId w:val="44"/>
        </w:numPr>
      </w:pPr>
      <w:r w:rsidRPr="00E737B1">
        <w:t xml:space="preserve">Only avoid grazing on forests smaller than their individual </w:t>
      </w:r>
      <w:r w:rsidRPr="00E737B1">
        <w:rPr>
          <w:b/>
          <w:bCs/>
        </w:rPr>
        <w:t>self-authorized minimum size</w:t>
      </w:r>
      <w:r w:rsidRPr="00E737B1">
        <w:t>.</w:t>
      </w:r>
      <w:r>
        <w:t xml:space="preserve"> (The last extension)</w:t>
      </w:r>
    </w:p>
    <w:p w14:paraId="16B716E8" w14:textId="77777777" w:rsidR="0014075B" w:rsidRDefault="0014075B" w:rsidP="0014075B">
      <w:pPr>
        <w:keepNext/>
        <w:jc w:val="center"/>
      </w:pPr>
      <w:r w:rsidRPr="0014075B">
        <w:drawing>
          <wp:inline distT="0" distB="0" distL="0" distR="0" wp14:anchorId="543B686A" wp14:editId="616BE605">
            <wp:extent cx="2904067" cy="2715695"/>
            <wp:effectExtent l="0" t="0" r="0" b="8890"/>
            <wp:docPr id="9565230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2300" name="Picture 1" descr="A screenshot of a video game&#10;&#10;Description automatically generated"/>
                    <pic:cNvPicPr/>
                  </pic:nvPicPr>
                  <pic:blipFill>
                    <a:blip r:embed="rId18"/>
                    <a:stretch>
                      <a:fillRect/>
                    </a:stretch>
                  </pic:blipFill>
                  <pic:spPr>
                    <a:xfrm>
                      <a:off x="0" y="0"/>
                      <a:ext cx="2909158" cy="2720456"/>
                    </a:xfrm>
                    <a:prstGeom prst="rect">
                      <a:avLst/>
                    </a:prstGeom>
                  </pic:spPr>
                </pic:pic>
              </a:graphicData>
            </a:graphic>
          </wp:inline>
        </w:drawing>
      </w:r>
    </w:p>
    <w:p w14:paraId="1465A4E3" w14:textId="34E2A834" w:rsidR="0014075B" w:rsidRDefault="0014075B" w:rsidP="0014075B">
      <w:pPr>
        <w:pStyle w:val="Caption"/>
        <w:jc w:val="center"/>
      </w:pPr>
      <w:r>
        <w:t xml:space="preserve">Figure </w:t>
      </w:r>
      <w:r>
        <w:fldChar w:fldCharType="begin"/>
      </w:r>
      <w:r>
        <w:instrText xml:space="preserve"> SEQ Figure \* ARABIC </w:instrText>
      </w:r>
      <w:r>
        <w:fldChar w:fldCharType="separate"/>
      </w:r>
      <w:r w:rsidR="00566502">
        <w:rPr>
          <w:noProof/>
        </w:rPr>
        <w:t>8</w:t>
      </w:r>
      <w:r>
        <w:fldChar w:fldCharType="end"/>
      </w:r>
      <w:r>
        <w:t>. Orange</w:t>
      </w:r>
      <w:r>
        <w:t xml:space="preserve"> Perception range indicate herds</w:t>
      </w:r>
      <w:r>
        <w:t xml:space="preserve"> avoid protected groves.</w:t>
      </w:r>
    </w:p>
    <w:p w14:paraId="214A0A11" w14:textId="77777777" w:rsidR="0014075B" w:rsidRDefault="0014075B" w:rsidP="0014075B"/>
    <w:p w14:paraId="7579763E" w14:textId="66498F38" w:rsidR="0014075B" w:rsidRPr="00E737B1" w:rsidRDefault="0014075B" w:rsidP="0014075B">
      <w:pPr>
        <w:pStyle w:val="Heading1"/>
        <w:numPr>
          <w:ilvl w:val="0"/>
          <w:numId w:val="30"/>
        </w:numPr>
        <w:ind w:left="720" w:hanging="630"/>
      </w:pPr>
      <w:r>
        <w:t>Experiments</w:t>
      </w:r>
    </w:p>
    <w:p w14:paraId="51F6350B" w14:textId="744D3CC1" w:rsidR="00E737B1" w:rsidRDefault="0014075B" w:rsidP="0014075B">
      <w:pPr>
        <w:pStyle w:val="Heading2"/>
        <w:numPr>
          <w:ilvl w:val="0"/>
          <w:numId w:val="45"/>
        </w:numPr>
      </w:pPr>
      <w:r>
        <w:t>parameters</w:t>
      </w:r>
    </w:p>
    <w:p w14:paraId="79CB0A93" w14:textId="3D4FD96E" w:rsidR="0091771C" w:rsidRPr="0091771C" w:rsidRDefault="0091771C" w:rsidP="0091771C">
      <w:r w:rsidRPr="0091771C">
        <w:t xml:space="preserve">These are the </w:t>
      </w:r>
      <w:r w:rsidRPr="0091771C">
        <w:rPr>
          <w:b/>
          <w:bCs/>
        </w:rPr>
        <w:t>default parameters</w:t>
      </w:r>
      <w:r w:rsidRPr="0091771C">
        <w:t xml:space="preserve"> used across all experiments, except for those explicitly modified for individual experiments.</w:t>
      </w:r>
    </w:p>
    <w:p w14:paraId="7F9C8C68" w14:textId="77777777" w:rsidR="00592483" w:rsidRDefault="00592483" w:rsidP="00592483">
      <w:pPr>
        <w:pStyle w:val="ListParagraph"/>
        <w:numPr>
          <w:ilvl w:val="0"/>
          <w:numId w:val="46"/>
        </w:numPr>
      </w:pPr>
      <w:r w:rsidRPr="0091771C">
        <w:rPr>
          <w:b/>
          <w:bCs/>
        </w:rPr>
        <w:t>Cycles per month:</w:t>
      </w:r>
      <w:r>
        <w:t xml:space="preserve"> 10</w:t>
      </w:r>
    </w:p>
    <w:p w14:paraId="0817CFF9" w14:textId="367F8811" w:rsidR="00592483" w:rsidRDefault="00592483" w:rsidP="0091771C">
      <w:pPr>
        <w:pStyle w:val="ListParagraph"/>
      </w:pPr>
      <w:r>
        <w:t>(The number of simulation cycles that occur within a single month.)</w:t>
      </w:r>
    </w:p>
    <w:p w14:paraId="1C93594D" w14:textId="77777777" w:rsidR="00592483" w:rsidRDefault="00592483" w:rsidP="00592483">
      <w:pPr>
        <w:pStyle w:val="ListParagraph"/>
        <w:numPr>
          <w:ilvl w:val="0"/>
          <w:numId w:val="46"/>
        </w:numPr>
      </w:pPr>
      <w:r w:rsidRPr="0091771C">
        <w:rPr>
          <w:b/>
          <w:bCs/>
        </w:rPr>
        <w:t>Months per grazing season:</w:t>
      </w:r>
      <w:r>
        <w:t xml:space="preserve"> 10</w:t>
      </w:r>
    </w:p>
    <w:p w14:paraId="554F7548" w14:textId="2D789043" w:rsidR="00592483" w:rsidRDefault="00592483" w:rsidP="0091771C">
      <w:pPr>
        <w:pStyle w:val="ListParagraph"/>
      </w:pPr>
      <w:r>
        <w:t>(The total number of months in one grazing season.)</w:t>
      </w:r>
    </w:p>
    <w:p w14:paraId="5AF4875D" w14:textId="77777777" w:rsidR="00592483" w:rsidRDefault="00592483" w:rsidP="00592483">
      <w:pPr>
        <w:pStyle w:val="ListParagraph"/>
        <w:numPr>
          <w:ilvl w:val="0"/>
          <w:numId w:val="46"/>
        </w:numPr>
      </w:pPr>
      <w:r w:rsidRPr="0091771C">
        <w:rPr>
          <w:b/>
          <w:bCs/>
        </w:rPr>
        <w:t>Last grazing season:</w:t>
      </w:r>
      <w:r>
        <w:t xml:space="preserve"> 50</w:t>
      </w:r>
    </w:p>
    <w:p w14:paraId="1BF98649" w14:textId="0543207A" w:rsidR="00592483" w:rsidRDefault="00592483" w:rsidP="0091771C">
      <w:pPr>
        <w:pStyle w:val="ListParagraph"/>
      </w:pPr>
      <w:r>
        <w:t>(The maximum number of grazing seasons simulated before the experiment ends.)</w:t>
      </w:r>
    </w:p>
    <w:p w14:paraId="4EA1657A" w14:textId="77777777" w:rsidR="00592483" w:rsidRDefault="00592483" w:rsidP="00592483">
      <w:pPr>
        <w:pStyle w:val="ListParagraph"/>
        <w:numPr>
          <w:ilvl w:val="0"/>
          <w:numId w:val="46"/>
        </w:numPr>
      </w:pPr>
      <w:r w:rsidRPr="0091771C">
        <w:rPr>
          <w:b/>
          <w:bCs/>
        </w:rPr>
        <w:t>Grid size:</w:t>
      </w:r>
      <w:r>
        <w:t xml:space="preserve"> 50</w:t>
      </w:r>
    </w:p>
    <w:p w14:paraId="53CBBCA9" w14:textId="0F019D95" w:rsidR="00592483" w:rsidRDefault="00592483" w:rsidP="0091771C">
      <w:pPr>
        <w:pStyle w:val="ListParagraph"/>
      </w:pPr>
      <w:r>
        <w:t>(The size of the 2D simulation grid, represented as a square of 50x50 cells.)</w:t>
      </w:r>
    </w:p>
    <w:p w14:paraId="4A11824D" w14:textId="77777777" w:rsidR="00592483" w:rsidRDefault="00592483" w:rsidP="00592483">
      <w:pPr>
        <w:pStyle w:val="ListParagraph"/>
        <w:numPr>
          <w:ilvl w:val="0"/>
          <w:numId w:val="46"/>
        </w:numPr>
      </w:pPr>
      <w:r w:rsidRPr="0091771C">
        <w:rPr>
          <w:b/>
          <w:bCs/>
        </w:rPr>
        <w:lastRenderedPageBreak/>
        <w:t>Forest cover fraction:</w:t>
      </w:r>
      <w:r>
        <w:t xml:space="preserve"> 0.3</w:t>
      </w:r>
    </w:p>
    <w:p w14:paraId="231A15C1" w14:textId="7B419C64" w:rsidR="00592483" w:rsidRDefault="00592483" w:rsidP="0091771C">
      <w:pPr>
        <w:pStyle w:val="ListParagraph"/>
      </w:pPr>
      <w:r>
        <w:t xml:space="preserve">(The percentage of grid cells initially covered by </w:t>
      </w:r>
      <w:r w:rsidR="0091771C">
        <w:t>grove</w:t>
      </w:r>
      <w:r>
        <w:t>.)</w:t>
      </w:r>
    </w:p>
    <w:p w14:paraId="3AC1624F" w14:textId="77777777" w:rsidR="00592483" w:rsidRDefault="00592483" w:rsidP="00592483">
      <w:pPr>
        <w:pStyle w:val="ListParagraph"/>
        <w:numPr>
          <w:ilvl w:val="0"/>
          <w:numId w:val="46"/>
        </w:numPr>
      </w:pPr>
      <w:r w:rsidRPr="0091771C">
        <w:rPr>
          <w:b/>
          <w:bCs/>
        </w:rPr>
        <w:t>Minimum tree spread probability:</w:t>
      </w:r>
      <w:r>
        <w:t xml:space="preserve"> 0.0025</w:t>
      </w:r>
    </w:p>
    <w:p w14:paraId="1FAEE13C" w14:textId="1F19B1C0" w:rsidR="00592483" w:rsidRDefault="00592483" w:rsidP="0091771C">
      <w:pPr>
        <w:pStyle w:val="ListParagraph"/>
      </w:pPr>
      <w:r>
        <w:t xml:space="preserve">(The lowest probability of </w:t>
      </w:r>
      <w:r w:rsidR="0091771C">
        <w:t>grove</w:t>
      </w:r>
      <w:r w:rsidR="0091771C">
        <w:t xml:space="preserve"> </w:t>
      </w:r>
      <w:r>
        <w:t>spreading to adjacent cells per month.)</w:t>
      </w:r>
    </w:p>
    <w:p w14:paraId="130371CC" w14:textId="77777777" w:rsidR="00592483" w:rsidRDefault="00592483" w:rsidP="00592483">
      <w:pPr>
        <w:pStyle w:val="ListParagraph"/>
        <w:numPr>
          <w:ilvl w:val="0"/>
          <w:numId w:val="46"/>
        </w:numPr>
      </w:pPr>
      <w:r w:rsidRPr="0091771C">
        <w:rPr>
          <w:b/>
          <w:bCs/>
        </w:rPr>
        <w:t>Maximum tree spread probability:</w:t>
      </w:r>
      <w:r>
        <w:t xml:space="preserve"> 0.02</w:t>
      </w:r>
    </w:p>
    <w:p w14:paraId="2F1740B3" w14:textId="37C4CB52" w:rsidR="00592483" w:rsidRDefault="00592483" w:rsidP="0091771C">
      <w:pPr>
        <w:pStyle w:val="ListParagraph"/>
      </w:pPr>
      <w:r>
        <w:t xml:space="preserve">(The highest probability of </w:t>
      </w:r>
      <w:r w:rsidR="0091771C">
        <w:t>grove</w:t>
      </w:r>
      <w:r w:rsidR="0091771C">
        <w:t xml:space="preserve"> </w:t>
      </w:r>
      <w:r>
        <w:t>spreading to adjacent cells per month</w:t>
      </w:r>
      <w:r w:rsidR="0091771C">
        <w:t>)</w:t>
      </w:r>
    </w:p>
    <w:p w14:paraId="2A19CC80" w14:textId="77777777" w:rsidR="00592483" w:rsidRDefault="00592483" w:rsidP="00592483">
      <w:pPr>
        <w:pStyle w:val="ListParagraph"/>
        <w:numPr>
          <w:ilvl w:val="0"/>
          <w:numId w:val="46"/>
        </w:numPr>
      </w:pPr>
      <w:r w:rsidRPr="0091771C">
        <w:rPr>
          <w:b/>
          <w:bCs/>
        </w:rPr>
        <w:t>Forest regeneration rate:</w:t>
      </w:r>
      <w:r>
        <w:t xml:space="preserve"> 0.03</w:t>
      </w:r>
    </w:p>
    <w:p w14:paraId="00DEBC6B" w14:textId="13B8E7F3" w:rsidR="00592483" w:rsidRDefault="00592483" w:rsidP="0091771C">
      <w:pPr>
        <w:pStyle w:val="ListParagraph"/>
      </w:pPr>
      <w:r>
        <w:t>(The monthly rate at which forest density regenerates, capped at 1.0.)</w:t>
      </w:r>
    </w:p>
    <w:p w14:paraId="7BEEF456" w14:textId="77777777" w:rsidR="00592483" w:rsidRDefault="00592483" w:rsidP="00592483">
      <w:pPr>
        <w:pStyle w:val="ListParagraph"/>
        <w:numPr>
          <w:ilvl w:val="0"/>
          <w:numId w:val="46"/>
        </w:numPr>
      </w:pPr>
      <w:r w:rsidRPr="0091771C">
        <w:rPr>
          <w:b/>
          <w:bCs/>
        </w:rPr>
        <w:t>Number of herds:</w:t>
      </w:r>
      <w:r>
        <w:t xml:space="preserve"> 25</w:t>
      </w:r>
    </w:p>
    <w:p w14:paraId="11A26A90" w14:textId="37A722FB" w:rsidR="00592483" w:rsidRDefault="00592483" w:rsidP="0091771C">
      <w:pPr>
        <w:pStyle w:val="ListParagraph"/>
      </w:pPr>
      <w:r>
        <w:t>(The total number of herds simulated within the environment.)</w:t>
      </w:r>
    </w:p>
    <w:p w14:paraId="1EDED328" w14:textId="77777777" w:rsidR="00592483" w:rsidRDefault="00592483" w:rsidP="00592483">
      <w:pPr>
        <w:pStyle w:val="ListParagraph"/>
        <w:numPr>
          <w:ilvl w:val="0"/>
          <w:numId w:val="46"/>
        </w:numPr>
      </w:pPr>
      <w:r w:rsidRPr="0091771C">
        <w:rPr>
          <w:b/>
          <w:bCs/>
        </w:rPr>
        <w:t>Perception range (m):</w:t>
      </w:r>
      <w:r>
        <w:t xml:space="preserve"> 4.5</w:t>
      </w:r>
    </w:p>
    <w:p w14:paraId="65D2D2CE" w14:textId="21F5B886" w:rsidR="00592483" w:rsidRDefault="00592483" w:rsidP="0091771C">
      <w:pPr>
        <w:pStyle w:val="ListParagraph"/>
      </w:pPr>
      <w:r>
        <w:t>(The radius within which shepherds can perceive and decide on movement and grazing.)</w:t>
      </w:r>
    </w:p>
    <w:p w14:paraId="63EE25E4" w14:textId="77777777" w:rsidR="00592483" w:rsidRDefault="00592483" w:rsidP="00592483">
      <w:pPr>
        <w:pStyle w:val="ListParagraph"/>
        <w:numPr>
          <w:ilvl w:val="0"/>
          <w:numId w:val="46"/>
        </w:numPr>
      </w:pPr>
      <w:r w:rsidRPr="0091771C">
        <w:rPr>
          <w:b/>
          <w:bCs/>
        </w:rPr>
        <w:t>Food per cycle:</w:t>
      </w:r>
      <w:r>
        <w:t xml:space="preserve"> 0.14</w:t>
      </w:r>
    </w:p>
    <w:p w14:paraId="5907C851" w14:textId="6AB4AF24" w:rsidR="00592483" w:rsidRDefault="00592483" w:rsidP="0091771C">
      <w:pPr>
        <w:pStyle w:val="ListParagraph"/>
      </w:pPr>
      <w:r>
        <w:t>(The amount of forest density consumed by</w:t>
      </w:r>
      <w:r w:rsidR="0091771C">
        <w:t xml:space="preserve"> each</w:t>
      </w:r>
      <w:r>
        <w:t xml:space="preserve"> herds per cycle when grazing.)</w:t>
      </w:r>
    </w:p>
    <w:p w14:paraId="1A9CB048" w14:textId="77777777" w:rsidR="00592483" w:rsidRDefault="00592483" w:rsidP="00592483">
      <w:pPr>
        <w:pStyle w:val="ListParagraph"/>
        <w:numPr>
          <w:ilvl w:val="0"/>
          <w:numId w:val="46"/>
        </w:numPr>
      </w:pPr>
      <w:r w:rsidRPr="0091771C">
        <w:rPr>
          <w:b/>
          <w:bCs/>
        </w:rPr>
        <w:t>Probability of being respectful:</w:t>
      </w:r>
      <w:r>
        <w:t xml:space="preserve"> Variable</w:t>
      </w:r>
    </w:p>
    <w:p w14:paraId="55005131" w14:textId="30AFD657" w:rsidR="00592483" w:rsidRDefault="00592483" w:rsidP="0091771C">
      <w:pPr>
        <w:pStyle w:val="ListParagraph"/>
      </w:pPr>
      <w:r>
        <w:t>(The likelihood that a shepherd will respect institutional regulations.)</w:t>
      </w:r>
    </w:p>
    <w:p w14:paraId="0837A3BD" w14:textId="77777777" w:rsidR="00592483" w:rsidRDefault="00592483" w:rsidP="00592483">
      <w:pPr>
        <w:pStyle w:val="ListParagraph"/>
        <w:numPr>
          <w:ilvl w:val="0"/>
          <w:numId w:val="46"/>
        </w:numPr>
      </w:pPr>
      <w:r w:rsidRPr="0091771C">
        <w:rPr>
          <w:b/>
          <w:bCs/>
        </w:rPr>
        <w:t>Regulation mode:</w:t>
      </w:r>
      <w:r>
        <w:t xml:space="preserve"> true</w:t>
      </w:r>
    </w:p>
    <w:p w14:paraId="28BA7B34" w14:textId="4133DAF8" w:rsidR="0014075B" w:rsidRDefault="00592483" w:rsidP="0091771C">
      <w:pPr>
        <w:pStyle w:val="ListParagraph"/>
      </w:pPr>
      <w:r>
        <w:t xml:space="preserve">(Indicates whether </w:t>
      </w:r>
      <w:r w:rsidR="0091771C">
        <w:t>any</w:t>
      </w:r>
      <w:r>
        <w:t xml:space="preserve"> regulations are enforced in the simulation.)</w:t>
      </w:r>
    </w:p>
    <w:p w14:paraId="0B158A3F" w14:textId="110A8BCB" w:rsidR="0091771C" w:rsidRDefault="0091771C" w:rsidP="0091771C">
      <w:r>
        <w:t>For each experiment we have a GUI version and the batch version.</w:t>
      </w:r>
    </w:p>
    <w:p w14:paraId="66CAFAFD" w14:textId="0F0B59F4" w:rsidR="0091771C" w:rsidRDefault="0091771C" w:rsidP="0091771C">
      <w:pPr>
        <w:keepNext/>
      </w:pPr>
      <w:r>
        <w:t>GUI have the display of the simulation and 2 chart track the</w:t>
      </w:r>
      <w:r>
        <w:t xml:space="preserve"> percentage of grid cells covered by grove</w:t>
      </w:r>
      <w:r>
        <w:t xml:space="preserve"> and the total density of the forest in pie chart and time series chart.</w:t>
      </w:r>
      <w:r w:rsidRPr="0091771C">
        <w:rPr>
          <w:noProof/>
        </w:rPr>
        <w:t xml:space="preserve"> </w:t>
      </w:r>
      <w:r w:rsidRPr="0091771C">
        <w:drawing>
          <wp:inline distT="0" distB="0" distL="0" distR="0" wp14:anchorId="53604D3C" wp14:editId="63DE1FD3">
            <wp:extent cx="5943600" cy="3756660"/>
            <wp:effectExtent l="0" t="0" r="0" b="0"/>
            <wp:docPr id="897803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03317" name="Picture 1" descr="A screenshot of a computer&#10;&#10;Description automatically generated"/>
                    <pic:cNvPicPr/>
                  </pic:nvPicPr>
                  <pic:blipFill>
                    <a:blip r:embed="rId19"/>
                    <a:stretch>
                      <a:fillRect/>
                    </a:stretch>
                  </pic:blipFill>
                  <pic:spPr>
                    <a:xfrm>
                      <a:off x="0" y="0"/>
                      <a:ext cx="5943600" cy="3756660"/>
                    </a:xfrm>
                    <a:prstGeom prst="rect">
                      <a:avLst/>
                    </a:prstGeom>
                  </pic:spPr>
                </pic:pic>
              </a:graphicData>
            </a:graphic>
          </wp:inline>
        </w:drawing>
      </w:r>
    </w:p>
    <w:p w14:paraId="3E59CCBA" w14:textId="1C2BE791" w:rsidR="0091771C" w:rsidRDefault="0091771C" w:rsidP="0091771C">
      <w:pPr>
        <w:pStyle w:val="Caption"/>
        <w:jc w:val="center"/>
      </w:pPr>
      <w:r>
        <w:t xml:space="preserve">Figure </w:t>
      </w:r>
      <w:r>
        <w:fldChar w:fldCharType="begin"/>
      </w:r>
      <w:r>
        <w:instrText xml:space="preserve"> SEQ Figure \* ARABIC </w:instrText>
      </w:r>
      <w:r>
        <w:fldChar w:fldCharType="separate"/>
      </w:r>
      <w:r w:rsidR="00566502">
        <w:rPr>
          <w:noProof/>
        </w:rPr>
        <w:t>9</w:t>
      </w:r>
      <w:r>
        <w:fldChar w:fldCharType="end"/>
      </w:r>
      <w:r>
        <w:t>. GUI simulations</w:t>
      </w:r>
    </w:p>
    <w:p w14:paraId="75D791C0" w14:textId="77777777" w:rsidR="00E65FFB" w:rsidRDefault="00E65FFB" w:rsidP="00E65FFB">
      <w:r w:rsidRPr="00E65FFB">
        <w:lastRenderedPageBreak/>
        <w:t xml:space="preserve">In a </w:t>
      </w:r>
      <w:r w:rsidRPr="00E65FFB">
        <w:rPr>
          <w:b/>
          <w:bCs/>
        </w:rPr>
        <w:t>batch experiment</w:t>
      </w:r>
      <w:r w:rsidRPr="00E65FFB">
        <w:t>, we run the simulation multiple times with different random seeds to account for variability and ensure robust conclusions. The results of all runs are compiled into a CSV file, where each row corresponds to a single simulation run. Key metrics are recorded for comparison and analysis.</w:t>
      </w:r>
    </w:p>
    <w:p w14:paraId="1CC37052" w14:textId="77777777" w:rsidR="00E65FFB" w:rsidRPr="00E65FFB" w:rsidRDefault="00E65FFB" w:rsidP="00E65FFB">
      <w:pPr>
        <w:rPr>
          <w:b/>
          <w:bCs/>
        </w:rPr>
      </w:pPr>
      <w:r w:rsidRPr="00E65FFB">
        <w:rPr>
          <w:b/>
          <w:bCs/>
        </w:rPr>
        <w:t>Example Results</w:t>
      </w:r>
    </w:p>
    <w:tbl>
      <w:tblPr>
        <w:tblStyle w:val="TableGrid"/>
        <w:tblW w:w="0" w:type="auto"/>
        <w:tblLook w:val="04A0" w:firstRow="1" w:lastRow="0" w:firstColumn="1" w:lastColumn="0" w:noHBand="0" w:noVBand="1"/>
      </w:tblPr>
      <w:tblGrid>
        <w:gridCol w:w="1314"/>
        <w:gridCol w:w="1266"/>
        <w:gridCol w:w="1599"/>
        <w:gridCol w:w="1030"/>
        <w:gridCol w:w="1418"/>
        <w:gridCol w:w="1271"/>
        <w:gridCol w:w="1452"/>
      </w:tblGrid>
      <w:tr w:rsidR="00E65FFB" w:rsidRPr="00E65FFB" w14:paraId="27FC33AE" w14:textId="77777777" w:rsidTr="00E65FFB">
        <w:tc>
          <w:tcPr>
            <w:tcW w:w="0" w:type="auto"/>
            <w:hideMark/>
          </w:tcPr>
          <w:p w14:paraId="10B8B177" w14:textId="77777777" w:rsidR="00E65FFB" w:rsidRPr="00E65FFB" w:rsidRDefault="00E65FFB" w:rsidP="00E65FFB">
            <w:pPr>
              <w:spacing w:after="160" w:line="259" w:lineRule="auto"/>
              <w:rPr>
                <w:b/>
                <w:bCs/>
              </w:rPr>
            </w:pPr>
            <w:r w:rsidRPr="00E65FFB">
              <w:rPr>
                <w:b/>
                <w:bCs/>
              </w:rPr>
              <w:t>Simulation Name</w:t>
            </w:r>
          </w:p>
        </w:tc>
        <w:tc>
          <w:tcPr>
            <w:tcW w:w="0" w:type="auto"/>
            <w:hideMark/>
          </w:tcPr>
          <w:p w14:paraId="187CD423" w14:textId="77777777" w:rsidR="00E65FFB" w:rsidRPr="00E65FFB" w:rsidRDefault="00E65FFB" w:rsidP="00E65FFB">
            <w:pPr>
              <w:spacing w:after="160" w:line="259" w:lineRule="auto"/>
              <w:rPr>
                <w:b/>
                <w:bCs/>
              </w:rPr>
            </w:pPr>
            <w:r w:rsidRPr="00E65FFB">
              <w:rPr>
                <w:b/>
                <w:bCs/>
              </w:rPr>
              <w:t>Respectful Rate</w:t>
            </w:r>
          </w:p>
        </w:tc>
        <w:tc>
          <w:tcPr>
            <w:tcW w:w="0" w:type="auto"/>
            <w:hideMark/>
          </w:tcPr>
          <w:p w14:paraId="07E2F525" w14:textId="77777777" w:rsidR="00E65FFB" w:rsidRPr="00E65FFB" w:rsidRDefault="00E65FFB" w:rsidP="00E65FFB">
            <w:pPr>
              <w:spacing w:after="160" w:line="259" w:lineRule="auto"/>
              <w:rPr>
                <w:b/>
                <w:bCs/>
              </w:rPr>
            </w:pPr>
            <w:r w:rsidRPr="00E65FFB">
              <w:rPr>
                <w:b/>
                <w:bCs/>
              </w:rPr>
              <w:t>Deforestation Status</w:t>
            </w:r>
          </w:p>
        </w:tc>
        <w:tc>
          <w:tcPr>
            <w:tcW w:w="0" w:type="auto"/>
            <w:hideMark/>
          </w:tcPr>
          <w:p w14:paraId="28E34949" w14:textId="77777777" w:rsidR="00E65FFB" w:rsidRPr="00E65FFB" w:rsidRDefault="00E65FFB" w:rsidP="00E65FFB">
            <w:pPr>
              <w:spacing w:after="160" w:line="259" w:lineRule="auto"/>
              <w:rPr>
                <w:b/>
                <w:bCs/>
              </w:rPr>
            </w:pPr>
            <w:r w:rsidRPr="00E65FFB">
              <w:rPr>
                <w:b/>
                <w:bCs/>
              </w:rPr>
              <w:t>Last Seasons</w:t>
            </w:r>
          </w:p>
        </w:tc>
        <w:tc>
          <w:tcPr>
            <w:tcW w:w="0" w:type="auto"/>
            <w:hideMark/>
          </w:tcPr>
          <w:p w14:paraId="327F3BE1" w14:textId="77777777" w:rsidR="00E65FFB" w:rsidRPr="00E65FFB" w:rsidRDefault="00E65FFB" w:rsidP="00E65FFB">
            <w:pPr>
              <w:spacing w:after="160" w:line="259" w:lineRule="auto"/>
              <w:rPr>
                <w:b/>
                <w:bCs/>
              </w:rPr>
            </w:pPr>
            <w:r w:rsidRPr="00E65FFB">
              <w:rPr>
                <w:b/>
                <w:bCs/>
              </w:rPr>
              <w:t>Percentage of Groves</w:t>
            </w:r>
          </w:p>
        </w:tc>
        <w:tc>
          <w:tcPr>
            <w:tcW w:w="0" w:type="auto"/>
            <w:hideMark/>
          </w:tcPr>
          <w:p w14:paraId="5628EFB8" w14:textId="77777777" w:rsidR="00E65FFB" w:rsidRPr="00E65FFB" w:rsidRDefault="00E65FFB" w:rsidP="00E65FFB">
            <w:pPr>
              <w:spacing w:after="160" w:line="259" w:lineRule="auto"/>
              <w:rPr>
                <w:b/>
                <w:bCs/>
              </w:rPr>
            </w:pPr>
            <w:r w:rsidRPr="00E65FFB">
              <w:rPr>
                <w:b/>
                <w:bCs/>
              </w:rPr>
              <w:t>Total Biomasses</w:t>
            </w:r>
          </w:p>
        </w:tc>
        <w:tc>
          <w:tcPr>
            <w:tcW w:w="0" w:type="auto"/>
            <w:hideMark/>
          </w:tcPr>
          <w:p w14:paraId="7B813C88" w14:textId="77777777" w:rsidR="00E65FFB" w:rsidRPr="00E65FFB" w:rsidRDefault="00E65FFB" w:rsidP="00E65FFB">
            <w:pPr>
              <w:spacing w:after="160" w:line="259" w:lineRule="auto"/>
              <w:rPr>
                <w:b/>
                <w:bCs/>
              </w:rPr>
            </w:pPr>
            <w:r w:rsidRPr="00E65FFB">
              <w:rPr>
                <w:b/>
                <w:bCs/>
              </w:rPr>
              <w:t>Sustainability</w:t>
            </w:r>
          </w:p>
        </w:tc>
      </w:tr>
      <w:tr w:rsidR="00E65FFB" w:rsidRPr="00E65FFB" w14:paraId="3D063333" w14:textId="77777777" w:rsidTr="00E65FFB">
        <w:tc>
          <w:tcPr>
            <w:tcW w:w="0" w:type="auto"/>
            <w:hideMark/>
          </w:tcPr>
          <w:p w14:paraId="115760DF" w14:textId="77777777" w:rsidR="00E65FFB" w:rsidRPr="00E65FFB" w:rsidRDefault="00E65FFB" w:rsidP="00E65FFB">
            <w:pPr>
              <w:spacing w:after="160" w:line="259" w:lineRule="auto"/>
            </w:pPr>
            <w:r w:rsidRPr="00E65FFB">
              <w:t>Simulation 3</w:t>
            </w:r>
          </w:p>
        </w:tc>
        <w:tc>
          <w:tcPr>
            <w:tcW w:w="0" w:type="auto"/>
            <w:hideMark/>
          </w:tcPr>
          <w:p w14:paraId="602C0980" w14:textId="77777777" w:rsidR="00E65FFB" w:rsidRPr="00E65FFB" w:rsidRDefault="00E65FFB" w:rsidP="00E65FFB">
            <w:pPr>
              <w:spacing w:after="160" w:line="259" w:lineRule="auto"/>
            </w:pPr>
            <w:r w:rsidRPr="00E65FFB">
              <w:t>0.0</w:t>
            </w:r>
          </w:p>
        </w:tc>
        <w:tc>
          <w:tcPr>
            <w:tcW w:w="0" w:type="auto"/>
            <w:hideMark/>
          </w:tcPr>
          <w:p w14:paraId="14756013" w14:textId="77777777" w:rsidR="00E65FFB" w:rsidRPr="00E65FFB" w:rsidRDefault="00E65FFB" w:rsidP="00E65FFB">
            <w:pPr>
              <w:spacing w:after="160" w:line="259" w:lineRule="auto"/>
            </w:pPr>
            <w:r w:rsidRPr="00E65FFB">
              <w:t>false</w:t>
            </w:r>
          </w:p>
        </w:tc>
        <w:tc>
          <w:tcPr>
            <w:tcW w:w="0" w:type="auto"/>
            <w:hideMark/>
          </w:tcPr>
          <w:p w14:paraId="75F373F1" w14:textId="77777777" w:rsidR="00E65FFB" w:rsidRPr="00E65FFB" w:rsidRDefault="00E65FFB" w:rsidP="00E65FFB">
            <w:pPr>
              <w:spacing w:after="160" w:line="259" w:lineRule="auto"/>
            </w:pPr>
            <w:r w:rsidRPr="00E65FFB">
              <w:t>51</w:t>
            </w:r>
          </w:p>
        </w:tc>
        <w:tc>
          <w:tcPr>
            <w:tcW w:w="0" w:type="auto"/>
            <w:hideMark/>
          </w:tcPr>
          <w:p w14:paraId="17B3E9DA" w14:textId="77777777" w:rsidR="00E65FFB" w:rsidRPr="00E65FFB" w:rsidRDefault="00E65FFB" w:rsidP="00E65FFB">
            <w:pPr>
              <w:spacing w:after="160" w:line="259" w:lineRule="auto"/>
            </w:pPr>
            <w:r w:rsidRPr="00E65FFB">
              <w:t>0.0176</w:t>
            </w:r>
          </w:p>
        </w:tc>
        <w:tc>
          <w:tcPr>
            <w:tcW w:w="0" w:type="auto"/>
            <w:hideMark/>
          </w:tcPr>
          <w:p w14:paraId="6C1F0910" w14:textId="77777777" w:rsidR="00E65FFB" w:rsidRPr="00E65FFB" w:rsidRDefault="00E65FFB" w:rsidP="00E65FFB">
            <w:pPr>
              <w:spacing w:after="160" w:line="259" w:lineRule="auto"/>
            </w:pPr>
            <w:r w:rsidRPr="00E65FFB">
              <w:t>33.18</w:t>
            </w:r>
          </w:p>
        </w:tc>
        <w:tc>
          <w:tcPr>
            <w:tcW w:w="0" w:type="auto"/>
            <w:hideMark/>
          </w:tcPr>
          <w:p w14:paraId="7DABA5D7" w14:textId="77777777" w:rsidR="00E65FFB" w:rsidRPr="00E65FFB" w:rsidRDefault="00E65FFB" w:rsidP="00E65FFB">
            <w:pPr>
              <w:spacing w:after="160" w:line="259" w:lineRule="auto"/>
            </w:pPr>
            <w:r w:rsidRPr="00E65FFB">
              <w:t>false</w:t>
            </w:r>
          </w:p>
        </w:tc>
      </w:tr>
    </w:tbl>
    <w:p w14:paraId="002E7CAC" w14:textId="77777777" w:rsidR="00E65FFB" w:rsidRDefault="00E65FFB" w:rsidP="0091771C"/>
    <w:p w14:paraId="6CA54018" w14:textId="02EF6FB3" w:rsidR="00E65FFB" w:rsidRDefault="00E65FFB" w:rsidP="00E65FFB">
      <w:pPr>
        <w:pStyle w:val="Heading2"/>
        <w:numPr>
          <w:ilvl w:val="0"/>
          <w:numId w:val="45"/>
        </w:numPr>
      </w:pPr>
      <w:r>
        <w:t>No Regulation.</w:t>
      </w:r>
    </w:p>
    <w:p w14:paraId="5E2A2D0E" w14:textId="068EA4B1" w:rsidR="00E65FFB" w:rsidRDefault="00E65FFB" w:rsidP="00E65FFB">
      <w:pPr>
        <w:pStyle w:val="ListParagraph"/>
        <w:numPr>
          <w:ilvl w:val="0"/>
          <w:numId w:val="46"/>
        </w:numPr>
        <w:ind w:left="360"/>
      </w:pPr>
      <w:r w:rsidRPr="00E65FFB">
        <w:rPr>
          <w:b/>
          <w:bCs/>
        </w:rPr>
        <w:t>Regulation mode</w:t>
      </w:r>
      <w:r w:rsidRPr="0091771C">
        <w:t>:</w:t>
      </w:r>
      <w:r>
        <w:t xml:space="preserve"> </w:t>
      </w:r>
      <w:r w:rsidR="005168F3">
        <w:t>false</w:t>
      </w:r>
    </w:p>
    <w:p w14:paraId="15B97CD2" w14:textId="77777777" w:rsidR="00B428D2" w:rsidRDefault="005168F3" w:rsidP="005168F3">
      <w:pPr>
        <w:pStyle w:val="ListParagraph"/>
        <w:keepNext/>
        <w:ind w:left="360"/>
      </w:pPr>
      <w:r w:rsidRPr="005168F3">
        <w:t xml:space="preserve">All simulations resulted in </w:t>
      </w:r>
      <w:r w:rsidRPr="005168F3">
        <w:rPr>
          <w:b/>
          <w:bCs/>
        </w:rPr>
        <w:t>true</w:t>
      </w:r>
      <w:r w:rsidRPr="005168F3">
        <w:t xml:space="preserve"> deforestation, indicating that without any respect for forest regulations, the forest ecosystem cannot sustain itself.</w:t>
      </w:r>
      <w:r>
        <w:t xml:space="preserve"> </w:t>
      </w:r>
      <w:r w:rsidRPr="005168F3">
        <w:t xml:space="preserve">By the end of each simulation, the percentage of groves and total biomass dropped to </w:t>
      </w:r>
      <w:r w:rsidRPr="005168F3">
        <w:rPr>
          <w:b/>
          <w:bCs/>
        </w:rPr>
        <w:t>0.0</w:t>
      </w:r>
      <w:r w:rsidRPr="005168F3">
        <w:t xml:space="preserve">, signifying a complete loss of forest cover </w:t>
      </w:r>
    </w:p>
    <w:p w14:paraId="0D1F1C5C" w14:textId="77777777" w:rsidR="00B428D2" w:rsidRDefault="005168F3" w:rsidP="005168F3">
      <w:pPr>
        <w:pStyle w:val="ListParagraph"/>
        <w:keepNext/>
        <w:ind w:left="360"/>
        <w:rPr>
          <w:noProof/>
        </w:rPr>
      </w:pPr>
      <w:r w:rsidRPr="005168F3">
        <w:t>and biomass.</w:t>
      </w:r>
      <w:r w:rsidRPr="005168F3">
        <w:rPr>
          <w:noProof/>
        </w:rPr>
        <w:t xml:space="preserve"> </w:t>
      </w:r>
    </w:p>
    <w:p w14:paraId="2770C245" w14:textId="07F640C3" w:rsidR="005168F3" w:rsidRDefault="005168F3" w:rsidP="005168F3">
      <w:pPr>
        <w:pStyle w:val="ListParagraph"/>
        <w:keepNext/>
        <w:ind w:left="360"/>
      </w:pPr>
      <w:r w:rsidRPr="005168F3">
        <w:drawing>
          <wp:inline distT="0" distB="0" distL="0" distR="0" wp14:anchorId="3222C2E8" wp14:editId="3D54C2A5">
            <wp:extent cx="5943600" cy="3304540"/>
            <wp:effectExtent l="0" t="0" r="0" b="0"/>
            <wp:docPr id="2075700263" name="Picture 1"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00263" name="Picture 1" descr="A graph with blue bars&#10;&#10;Description automatically generated with medium confidence"/>
                    <pic:cNvPicPr/>
                  </pic:nvPicPr>
                  <pic:blipFill>
                    <a:blip r:embed="rId20"/>
                    <a:stretch>
                      <a:fillRect/>
                    </a:stretch>
                  </pic:blipFill>
                  <pic:spPr>
                    <a:xfrm>
                      <a:off x="0" y="0"/>
                      <a:ext cx="5943600" cy="3304540"/>
                    </a:xfrm>
                    <a:prstGeom prst="rect">
                      <a:avLst/>
                    </a:prstGeom>
                  </pic:spPr>
                </pic:pic>
              </a:graphicData>
            </a:graphic>
          </wp:inline>
        </w:drawing>
      </w:r>
    </w:p>
    <w:p w14:paraId="1E0CA4C9" w14:textId="28484C3E" w:rsidR="005168F3" w:rsidRDefault="005168F3" w:rsidP="005168F3">
      <w:pPr>
        <w:pStyle w:val="Caption"/>
        <w:jc w:val="center"/>
      </w:pPr>
      <w:r>
        <w:t xml:space="preserve">Figure </w:t>
      </w:r>
      <w:r>
        <w:fldChar w:fldCharType="begin"/>
      </w:r>
      <w:r>
        <w:instrText xml:space="preserve"> SEQ Figure \* ARABIC </w:instrText>
      </w:r>
      <w:r>
        <w:fldChar w:fldCharType="separate"/>
      </w:r>
      <w:r w:rsidR="00566502">
        <w:rPr>
          <w:noProof/>
        </w:rPr>
        <w:t>10</w:t>
      </w:r>
      <w:r>
        <w:fldChar w:fldCharType="end"/>
      </w:r>
      <w:r>
        <w:t xml:space="preserve">. Chart showing the season that when </w:t>
      </w:r>
      <w:r w:rsidRPr="005168F3">
        <w:t xml:space="preserve">the percentage of groves dropped to </w:t>
      </w:r>
      <w:r w:rsidRPr="005168F3">
        <w:rPr>
          <w:b/>
          <w:bCs/>
        </w:rPr>
        <w:t>0.0</w:t>
      </w:r>
      <w:r>
        <w:t xml:space="preserve"> </w:t>
      </w:r>
    </w:p>
    <w:p w14:paraId="1990E295" w14:textId="77777777" w:rsidR="00B428D2" w:rsidRDefault="005168F3" w:rsidP="00E65FFB">
      <w:r>
        <w:t xml:space="preserve">On average, </w:t>
      </w:r>
      <w:r w:rsidRPr="005168F3">
        <w:t>if all shepherds were to enter the forest without any regulation</w:t>
      </w:r>
      <w:r>
        <w:t>, the whole forest would be destroyed at season 10.42.</w:t>
      </w:r>
      <w:r w:rsidR="00B428D2">
        <w:t xml:space="preserve">   </w:t>
      </w:r>
    </w:p>
    <w:p w14:paraId="331B9E51" w14:textId="77777777" w:rsidR="00B428D2" w:rsidRDefault="00B428D2" w:rsidP="00B428D2">
      <w:pPr>
        <w:keepNext/>
      </w:pPr>
      <w:r w:rsidRPr="00B428D2">
        <w:lastRenderedPageBreak/>
        <w:drawing>
          <wp:inline distT="0" distB="0" distL="0" distR="0" wp14:anchorId="6F3F4AA0" wp14:editId="582EB69F">
            <wp:extent cx="5943600" cy="3676650"/>
            <wp:effectExtent l="0" t="0" r="0" b="0"/>
            <wp:docPr id="596934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34059" name="Picture 1" descr="A screenshot of a computer&#10;&#10;Description automatically generated"/>
                    <pic:cNvPicPr/>
                  </pic:nvPicPr>
                  <pic:blipFill>
                    <a:blip r:embed="rId21"/>
                    <a:stretch>
                      <a:fillRect/>
                    </a:stretch>
                  </pic:blipFill>
                  <pic:spPr>
                    <a:xfrm>
                      <a:off x="0" y="0"/>
                      <a:ext cx="5943600" cy="3676650"/>
                    </a:xfrm>
                    <a:prstGeom prst="rect">
                      <a:avLst/>
                    </a:prstGeom>
                  </pic:spPr>
                </pic:pic>
              </a:graphicData>
            </a:graphic>
          </wp:inline>
        </w:drawing>
      </w:r>
    </w:p>
    <w:p w14:paraId="37CFF861" w14:textId="262B219F" w:rsidR="00E65FFB" w:rsidRDefault="00B428D2" w:rsidP="00B428D2">
      <w:pPr>
        <w:pStyle w:val="Caption"/>
        <w:jc w:val="center"/>
      </w:pPr>
      <w:r>
        <w:t xml:space="preserve">Figure </w:t>
      </w:r>
      <w:r>
        <w:fldChar w:fldCharType="begin"/>
      </w:r>
      <w:r>
        <w:instrText xml:space="preserve"> SEQ Figure \* ARABIC </w:instrText>
      </w:r>
      <w:r>
        <w:fldChar w:fldCharType="separate"/>
      </w:r>
      <w:r w:rsidR="00566502">
        <w:rPr>
          <w:noProof/>
        </w:rPr>
        <w:t>11</w:t>
      </w:r>
      <w:r>
        <w:fldChar w:fldCharType="end"/>
      </w:r>
      <w:r>
        <w:t>. Total deforestation</w:t>
      </w:r>
    </w:p>
    <w:p w14:paraId="03398686" w14:textId="77777777" w:rsidR="005168F3" w:rsidRDefault="005168F3" w:rsidP="00E65FFB"/>
    <w:p w14:paraId="74074E0C" w14:textId="357148E3" w:rsidR="00A07AB2" w:rsidRDefault="00A07AB2" w:rsidP="00A07AB2">
      <w:pPr>
        <w:pStyle w:val="Heading2"/>
        <w:numPr>
          <w:ilvl w:val="0"/>
          <w:numId w:val="45"/>
        </w:numPr>
      </w:pPr>
      <w:r>
        <w:t>Self-Regulation.</w:t>
      </w:r>
    </w:p>
    <w:p w14:paraId="3EF55C8D" w14:textId="77777777" w:rsidR="00A07AB2" w:rsidRDefault="00A07AB2" w:rsidP="00A07AB2">
      <w:pPr>
        <w:pStyle w:val="ListParagraph"/>
        <w:numPr>
          <w:ilvl w:val="0"/>
          <w:numId w:val="46"/>
        </w:numPr>
        <w:ind w:left="360"/>
      </w:pPr>
      <w:r w:rsidRPr="00A07AB2">
        <w:rPr>
          <w:b/>
          <w:bCs/>
        </w:rPr>
        <w:t xml:space="preserve">Regulation mode: </w:t>
      </w:r>
      <w:r w:rsidRPr="00A07AB2">
        <w:t>false</w:t>
      </w:r>
    </w:p>
    <w:p w14:paraId="0634BE96" w14:textId="185DCA93" w:rsidR="00A07AB2" w:rsidRDefault="00A07AB2" w:rsidP="00A07AB2">
      <w:pPr>
        <w:pStyle w:val="ListParagraph"/>
        <w:numPr>
          <w:ilvl w:val="0"/>
          <w:numId w:val="46"/>
        </w:numPr>
        <w:tabs>
          <w:tab w:val="left" w:pos="360"/>
        </w:tabs>
        <w:ind w:hanging="720"/>
      </w:pPr>
      <w:r w:rsidRPr="0091771C">
        <w:rPr>
          <w:b/>
          <w:bCs/>
        </w:rPr>
        <w:t>Probability of being respectful:</w:t>
      </w:r>
      <w:r>
        <w:t xml:space="preserve"> </w:t>
      </w:r>
      <w:r>
        <w:t>0.0</w:t>
      </w:r>
    </w:p>
    <w:p w14:paraId="3DC9AF9C" w14:textId="2DF812B4" w:rsidR="00A07AB2" w:rsidRDefault="006966F3" w:rsidP="00A07AB2">
      <w:pPr>
        <w:tabs>
          <w:tab w:val="left" w:pos="360"/>
        </w:tabs>
      </w:pPr>
      <w:r w:rsidRPr="006966F3">
        <w:t xml:space="preserve">When shepherds operate under </w:t>
      </w:r>
      <w:r w:rsidRPr="006966F3">
        <w:rPr>
          <w:b/>
          <w:bCs/>
        </w:rPr>
        <w:t>self-regulation</w:t>
      </w:r>
      <w:r w:rsidRPr="006966F3">
        <w:t xml:space="preserve"> without adhering to external institutional rules, the outcomes reveal persistent deforestation and an inability to achieve sustainability.</w:t>
      </w:r>
      <w:r>
        <w:t xml:space="preserve"> </w:t>
      </w:r>
    </w:p>
    <w:p w14:paraId="08F8BFC3" w14:textId="3CB60C95" w:rsidR="006966F3" w:rsidRDefault="006966F3" w:rsidP="006966F3">
      <w:pPr>
        <w:pStyle w:val="ListParagraph"/>
        <w:numPr>
          <w:ilvl w:val="0"/>
          <w:numId w:val="47"/>
        </w:numPr>
        <w:tabs>
          <w:tab w:val="left" w:pos="360"/>
        </w:tabs>
      </w:pPr>
      <w:r w:rsidRPr="006966F3">
        <w:t xml:space="preserve">All simulations reached the maximum grazing duration of </w:t>
      </w:r>
      <w:r w:rsidRPr="006966F3">
        <w:rPr>
          <w:b/>
          <w:bCs/>
        </w:rPr>
        <w:t>51 seasons</w:t>
      </w:r>
      <w:r w:rsidRPr="006966F3">
        <w:t>, suggesting that forest patches persisted but were insufficient to restore a viable ecosystem.</w:t>
      </w:r>
    </w:p>
    <w:p w14:paraId="302342A8" w14:textId="7EB2938B" w:rsidR="006966F3" w:rsidRPr="006966F3" w:rsidRDefault="006966F3" w:rsidP="006966F3">
      <w:pPr>
        <w:pStyle w:val="ListParagraph"/>
        <w:numPr>
          <w:ilvl w:val="0"/>
          <w:numId w:val="47"/>
        </w:numPr>
        <w:tabs>
          <w:tab w:val="left" w:pos="360"/>
        </w:tabs>
      </w:pPr>
      <w:r w:rsidRPr="006966F3">
        <w:rPr>
          <w:b/>
          <w:bCs/>
        </w:rPr>
        <w:t>The Percentage of Groves</w:t>
      </w:r>
      <w:r w:rsidRPr="006966F3">
        <w:t xml:space="preserve"> at the end of the simulations ranged from </w:t>
      </w:r>
      <w:r w:rsidRPr="006966F3">
        <w:rPr>
          <w:b/>
          <w:bCs/>
        </w:rPr>
        <w:t>0.0112 (1.12%)</w:t>
      </w:r>
      <w:r w:rsidRPr="006966F3">
        <w:t xml:space="preserve"> to </w:t>
      </w:r>
      <w:r w:rsidRPr="006966F3">
        <w:rPr>
          <w:b/>
          <w:bCs/>
        </w:rPr>
        <w:t>0.0956 (9.56%)</w:t>
      </w:r>
      <w:r w:rsidRPr="006966F3">
        <w:t>, reflecting significant forest depletion.</w:t>
      </w:r>
    </w:p>
    <w:p w14:paraId="5289792F" w14:textId="386930E4" w:rsidR="00A07AB2" w:rsidRDefault="006966F3" w:rsidP="006966F3">
      <w:pPr>
        <w:pStyle w:val="ListParagraph"/>
        <w:numPr>
          <w:ilvl w:val="0"/>
          <w:numId w:val="47"/>
        </w:numPr>
        <w:tabs>
          <w:tab w:val="left" w:pos="720"/>
          <w:tab w:val="left" w:pos="810"/>
        </w:tabs>
        <w:ind w:left="360" w:firstLine="0"/>
      </w:pPr>
      <w:r w:rsidRPr="006966F3">
        <w:rPr>
          <w:b/>
          <w:bCs/>
        </w:rPr>
        <w:t>Total Biomass</w:t>
      </w:r>
      <w:r w:rsidRPr="006966F3">
        <w:t xml:space="preserve"> exhibited considerable variability, from a low of </w:t>
      </w:r>
      <w:r w:rsidRPr="006966F3">
        <w:rPr>
          <w:b/>
          <w:bCs/>
        </w:rPr>
        <w:t>15.56</w:t>
      </w:r>
      <w:r w:rsidRPr="006966F3">
        <w:t xml:space="preserve"> to a high of </w:t>
      </w:r>
      <w:r w:rsidRPr="006966F3">
        <w:rPr>
          <w:b/>
          <w:bCs/>
        </w:rPr>
        <w:t>175.32</w:t>
      </w:r>
      <w:r w:rsidRPr="006966F3">
        <w:t xml:space="preserve">, </w:t>
      </w:r>
    </w:p>
    <w:p w14:paraId="6BAAEECE" w14:textId="5C19FC23" w:rsidR="006966F3" w:rsidRDefault="006966F3" w:rsidP="00332EF3">
      <w:pPr>
        <w:pStyle w:val="ListParagraph"/>
        <w:keepNext/>
        <w:numPr>
          <w:ilvl w:val="0"/>
          <w:numId w:val="47"/>
        </w:numPr>
        <w:tabs>
          <w:tab w:val="left" w:pos="720"/>
          <w:tab w:val="left" w:pos="810"/>
        </w:tabs>
        <w:ind w:left="360" w:firstLine="0"/>
      </w:pPr>
      <w:r w:rsidRPr="006966F3">
        <w:lastRenderedPageBreak/>
        <w:t>Despite some groves persisting, all simulations concluded with false sustainability, indicating that self-regulation alone is insufficient for long-term forest preservation.</w:t>
      </w:r>
      <w:r w:rsidRPr="006966F3">
        <w:rPr>
          <w:noProof/>
        </w:rPr>
        <w:t xml:space="preserve"> </w:t>
      </w:r>
      <w:r w:rsidRPr="006966F3">
        <w:drawing>
          <wp:inline distT="0" distB="0" distL="0" distR="0" wp14:anchorId="592106D1" wp14:editId="73FDB416">
            <wp:extent cx="5943600" cy="2777490"/>
            <wp:effectExtent l="0" t="0" r="0" b="3810"/>
            <wp:docPr id="9190750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75093" name="Picture 1"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14:paraId="362DDC9D" w14:textId="73CEC911" w:rsidR="006966F3" w:rsidRDefault="006966F3" w:rsidP="006966F3">
      <w:pPr>
        <w:pStyle w:val="Caption"/>
        <w:jc w:val="center"/>
      </w:pPr>
      <w:r>
        <w:t xml:space="preserve">Figure </w:t>
      </w:r>
      <w:r>
        <w:fldChar w:fldCharType="begin"/>
      </w:r>
      <w:r>
        <w:instrText xml:space="preserve"> SEQ Figure \* ARABIC </w:instrText>
      </w:r>
      <w:r>
        <w:fldChar w:fldCharType="separate"/>
      </w:r>
      <w:r w:rsidR="00566502">
        <w:rPr>
          <w:noProof/>
        </w:rPr>
        <w:t>12</w:t>
      </w:r>
      <w:r>
        <w:fldChar w:fldCharType="end"/>
      </w:r>
      <w:r>
        <w:t>. This shows the percentage of grove in the forest, and compare to the sustainable line 0.3</w:t>
      </w:r>
    </w:p>
    <w:p w14:paraId="2F78B25F" w14:textId="77777777" w:rsidR="00B428D2" w:rsidRDefault="00B428D2" w:rsidP="00B428D2">
      <w:pPr>
        <w:keepNext/>
        <w:jc w:val="center"/>
      </w:pPr>
      <w:r w:rsidRPr="00B428D2">
        <w:drawing>
          <wp:inline distT="0" distB="0" distL="0" distR="0" wp14:anchorId="52B6E99B" wp14:editId="650FEF66">
            <wp:extent cx="5943600" cy="3796665"/>
            <wp:effectExtent l="0" t="0" r="0" b="0"/>
            <wp:docPr id="5198223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22369" name="Picture 1" descr="A screenshot of a computer screen&#10;&#10;Description automatically generated"/>
                    <pic:cNvPicPr/>
                  </pic:nvPicPr>
                  <pic:blipFill>
                    <a:blip r:embed="rId23"/>
                    <a:stretch>
                      <a:fillRect/>
                    </a:stretch>
                  </pic:blipFill>
                  <pic:spPr>
                    <a:xfrm>
                      <a:off x="0" y="0"/>
                      <a:ext cx="5943600" cy="3796665"/>
                    </a:xfrm>
                    <a:prstGeom prst="rect">
                      <a:avLst/>
                    </a:prstGeom>
                  </pic:spPr>
                </pic:pic>
              </a:graphicData>
            </a:graphic>
          </wp:inline>
        </w:drawing>
      </w:r>
    </w:p>
    <w:p w14:paraId="6CCF8903" w14:textId="0D8BFA09" w:rsidR="00B428D2" w:rsidRPr="00B428D2" w:rsidRDefault="00B428D2" w:rsidP="00B428D2">
      <w:pPr>
        <w:pStyle w:val="Caption"/>
        <w:jc w:val="center"/>
      </w:pPr>
      <w:r>
        <w:t xml:space="preserve">Figure </w:t>
      </w:r>
      <w:r>
        <w:fldChar w:fldCharType="begin"/>
      </w:r>
      <w:r>
        <w:instrText xml:space="preserve"> SEQ Figure \* ARABIC </w:instrText>
      </w:r>
      <w:r>
        <w:fldChar w:fldCharType="separate"/>
      </w:r>
      <w:r w:rsidR="00566502">
        <w:rPr>
          <w:noProof/>
        </w:rPr>
        <w:t>13</w:t>
      </w:r>
      <w:r>
        <w:fldChar w:fldCharType="end"/>
      </w:r>
      <w:r>
        <w:t>. There is a little bit of groves left...</w:t>
      </w:r>
    </w:p>
    <w:p w14:paraId="6DC959FD" w14:textId="77777777" w:rsidR="006966F3" w:rsidRPr="006966F3" w:rsidRDefault="006966F3" w:rsidP="006966F3"/>
    <w:p w14:paraId="57266A55" w14:textId="763E0CE2" w:rsidR="006966F3" w:rsidRDefault="006966F3" w:rsidP="006966F3">
      <w:pPr>
        <w:pStyle w:val="Heading2"/>
        <w:numPr>
          <w:ilvl w:val="0"/>
          <w:numId w:val="45"/>
        </w:numPr>
        <w:ind w:left="432" w:hanging="432"/>
      </w:pPr>
      <w:r>
        <w:lastRenderedPageBreak/>
        <w:t>Institutional</w:t>
      </w:r>
      <w:r>
        <w:t>-Regulation.</w:t>
      </w:r>
    </w:p>
    <w:p w14:paraId="2159151D" w14:textId="77777777" w:rsidR="00EE65A0" w:rsidRDefault="00EE65A0" w:rsidP="00EE65A0">
      <w:pPr>
        <w:pStyle w:val="ListParagraph"/>
        <w:numPr>
          <w:ilvl w:val="0"/>
          <w:numId w:val="48"/>
        </w:numPr>
        <w:ind w:left="360"/>
      </w:pPr>
      <w:r w:rsidRPr="00A07AB2">
        <w:rPr>
          <w:b/>
          <w:bCs/>
        </w:rPr>
        <w:t xml:space="preserve">Regulation mode: </w:t>
      </w:r>
      <w:r w:rsidRPr="00A07AB2">
        <w:t>false</w:t>
      </w:r>
    </w:p>
    <w:p w14:paraId="535C91FA" w14:textId="452DA5CF" w:rsidR="00EE65A0" w:rsidRPr="00EE65A0" w:rsidRDefault="00EE65A0" w:rsidP="00EE65A0">
      <w:pPr>
        <w:pStyle w:val="ListParagraph"/>
        <w:numPr>
          <w:ilvl w:val="0"/>
          <w:numId w:val="48"/>
        </w:numPr>
        <w:tabs>
          <w:tab w:val="left" w:pos="360"/>
        </w:tabs>
        <w:ind w:left="360"/>
      </w:pPr>
      <w:r w:rsidRPr="0091771C">
        <w:rPr>
          <w:b/>
          <w:bCs/>
        </w:rPr>
        <w:t>Probability of being respectful:</w:t>
      </w:r>
      <w:r>
        <w:t xml:space="preserve"> 0.0</w:t>
      </w:r>
    </w:p>
    <w:p w14:paraId="065C5A0E" w14:textId="10468DE8" w:rsidR="006966F3" w:rsidRDefault="00EE65A0" w:rsidP="00A07AB2">
      <w:r w:rsidRPr="00EE65A0">
        <w:t>When shepherds follow institutional rules and respect protected groves, the simulation results reveal a marked improvement in forest sustainability and overall ecosystem health.</w:t>
      </w:r>
    </w:p>
    <w:p w14:paraId="1A475240" w14:textId="59491A93" w:rsidR="00EE65A0" w:rsidRDefault="00EE65A0" w:rsidP="00EE65A0">
      <w:pPr>
        <w:pStyle w:val="ListParagraph"/>
        <w:numPr>
          <w:ilvl w:val="0"/>
          <w:numId w:val="49"/>
        </w:numPr>
      </w:pPr>
      <w:r w:rsidRPr="00EE65A0">
        <w:t xml:space="preserve">Every simulation reaches the maximum grazing duration of </w:t>
      </w:r>
      <w:r w:rsidRPr="00EE65A0">
        <w:rPr>
          <w:b/>
          <w:bCs/>
        </w:rPr>
        <w:t>51 seasons</w:t>
      </w:r>
      <w:r w:rsidRPr="00EE65A0">
        <w:t>, suggesting that forests remain viable over the long term under institutional regulation.</w:t>
      </w:r>
    </w:p>
    <w:p w14:paraId="37ADDB17" w14:textId="1A4B9E25" w:rsidR="00EE65A0" w:rsidRPr="00EE65A0" w:rsidRDefault="00EE65A0" w:rsidP="00EE65A0">
      <w:pPr>
        <w:pStyle w:val="ListParagraph"/>
        <w:numPr>
          <w:ilvl w:val="0"/>
          <w:numId w:val="49"/>
        </w:numPr>
      </w:pPr>
      <w:r w:rsidRPr="00EE65A0">
        <w:rPr>
          <w:b/>
          <w:bCs/>
        </w:rPr>
        <w:t>The</w:t>
      </w:r>
      <w:r w:rsidRPr="00EE65A0">
        <w:rPr>
          <w:b/>
          <w:bCs/>
        </w:rPr>
        <w:t xml:space="preserve"> Percentage of Groves</w:t>
      </w:r>
      <w:r w:rsidRPr="00EE65A0">
        <w:t xml:space="preserve"> ranges from </w:t>
      </w:r>
      <w:r w:rsidRPr="00EE65A0">
        <w:rPr>
          <w:b/>
          <w:bCs/>
        </w:rPr>
        <w:t>0.2836 (28.36%)</w:t>
      </w:r>
      <w:r w:rsidRPr="00EE65A0">
        <w:t xml:space="preserve"> to </w:t>
      </w:r>
      <w:r w:rsidRPr="00EE65A0">
        <w:rPr>
          <w:b/>
          <w:bCs/>
        </w:rPr>
        <w:t>0.4964 (49.64%)</w:t>
      </w:r>
      <w:r w:rsidRPr="00EE65A0">
        <w:t>, showing a significant retention of forest cover compared to self-regulation alone.</w:t>
      </w:r>
    </w:p>
    <w:p w14:paraId="5B9A17E9" w14:textId="7E94882C" w:rsidR="00EE65A0" w:rsidRDefault="00EE65A0" w:rsidP="00EE65A0">
      <w:pPr>
        <w:pStyle w:val="ListParagraph"/>
        <w:numPr>
          <w:ilvl w:val="0"/>
          <w:numId w:val="49"/>
        </w:numPr>
      </w:pPr>
      <w:r w:rsidRPr="00EE65A0">
        <w:rPr>
          <w:b/>
          <w:bCs/>
        </w:rPr>
        <w:t>Total Biomass</w:t>
      </w:r>
      <w:r w:rsidRPr="00EE65A0">
        <w:t xml:space="preserve"> values range from </w:t>
      </w:r>
      <w:r w:rsidRPr="00EE65A0">
        <w:rPr>
          <w:b/>
          <w:bCs/>
        </w:rPr>
        <w:t>531.26</w:t>
      </w:r>
      <w:r w:rsidRPr="00EE65A0">
        <w:t xml:space="preserve"> to </w:t>
      </w:r>
      <w:r w:rsidRPr="00EE65A0">
        <w:rPr>
          <w:b/>
          <w:bCs/>
        </w:rPr>
        <w:t>1051.38</w:t>
      </w:r>
      <w:r>
        <w:t>.</w:t>
      </w:r>
    </w:p>
    <w:p w14:paraId="5981A8F2" w14:textId="360D8B20" w:rsidR="00EE65A0" w:rsidRDefault="00EE65A0" w:rsidP="00EE65A0">
      <w:pPr>
        <w:pStyle w:val="ListParagraph"/>
        <w:numPr>
          <w:ilvl w:val="0"/>
          <w:numId w:val="49"/>
        </w:numPr>
      </w:pPr>
      <w:r w:rsidRPr="00EE65A0">
        <w:t xml:space="preserve">Most simulations (18 out of 20) conclude with </w:t>
      </w:r>
      <w:r w:rsidRPr="00EE65A0">
        <w:rPr>
          <w:b/>
          <w:bCs/>
        </w:rPr>
        <w:t>true</w:t>
      </w:r>
      <w:r w:rsidRPr="00EE65A0">
        <w:t xml:space="preserve"> sustainability, meaning the system achieves a balance between grazing and forest regeneration.</w:t>
      </w:r>
    </w:p>
    <w:p w14:paraId="352D40F7" w14:textId="77777777" w:rsidR="00EE65A0" w:rsidRDefault="00EE65A0" w:rsidP="00B428D2">
      <w:pPr>
        <w:keepNext/>
        <w:jc w:val="center"/>
      </w:pPr>
      <w:r w:rsidRPr="00EE65A0">
        <w:drawing>
          <wp:inline distT="0" distB="0" distL="0" distR="0" wp14:anchorId="0304A1E6" wp14:editId="787BFE40">
            <wp:extent cx="5266267" cy="2597125"/>
            <wp:effectExtent l="0" t="0" r="0" b="0"/>
            <wp:docPr id="1098605257" name="Picture 1" descr="A graph of a grow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5257" name="Picture 1" descr="A graph of a growing graph&#10;&#10;Description automatically generated with medium confidence"/>
                    <pic:cNvPicPr/>
                  </pic:nvPicPr>
                  <pic:blipFill>
                    <a:blip r:embed="rId24"/>
                    <a:stretch>
                      <a:fillRect/>
                    </a:stretch>
                  </pic:blipFill>
                  <pic:spPr>
                    <a:xfrm>
                      <a:off x="0" y="0"/>
                      <a:ext cx="5278674" cy="2603243"/>
                    </a:xfrm>
                    <a:prstGeom prst="rect">
                      <a:avLst/>
                    </a:prstGeom>
                  </pic:spPr>
                </pic:pic>
              </a:graphicData>
            </a:graphic>
          </wp:inline>
        </w:drawing>
      </w:r>
    </w:p>
    <w:p w14:paraId="4D4AE28C" w14:textId="340A98BE" w:rsidR="00EE65A0" w:rsidRDefault="00EE65A0" w:rsidP="00EE65A0">
      <w:pPr>
        <w:pStyle w:val="Caption"/>
        <w:jc w:val="center"/>
      </w:pPr>
      <w:r>
        <w:t xml:space="preserve">Figure </w:t>
      </w:r>
      <w:r>
        <w:fldChar w:fldCharType="begin"/>
      </w:r>
      <w:r>
        <w:instrText xml:space="preserve"> SEQ Figure \* ARABIC </w:instrText>
      </w:r>
      <w:r>
        <w:fldChar w:fldCharType="separate"/>
      </w:r>
      <w:r w:rsidR="00566502">
        <w:rPr>
          <w:noProof/>
        </w:rPr>
        <w:t>14</w:t>
      </w:r>
      <w:r>
        <w:fldChar w:fldCharType="end"/>
      </w:r>
      <w:r>
        <w:t>. Most simulations achieve sustainability.</w:t>
      </w:r>
    </w:p>
    <w:p w14:paraId="75BE8124" w14:textId="77777777" w:rsidR="00B428D2" w:rsidRDefault="00B428D2" w:rsidP="00B428D2">
      <w:pPr>
        <w:keepNext/>
        <w:jc w:val="center"/>
      </w:pPr>
      <w:r w:rsidRPr="00B428D2">
        <w:lastRenderedPageBreak/>
        <w:drawing>
          <wp:inline distT="0" distB="0" distL="0" distR="0" wp14:anchorId="1EA4C1AF" wp14:editId="3D76CF57">
            <wp:extent cx="5325533" cy="3247096"/>
            <wp:effectExtent l="0" t="0" r="8890" b="0"/>
            <wp:docPr id="10761823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82357" name="Picture 1" descr="A screenshot of a computer screen&#10;&#10;Description automatically generated"/>
                    <pic:cNvPicPr/>
                  </pic:nvPicPr>
                  <pic:blipFill>
                    <a:blip r:embed="rId25"/>
                    <a:stretch>
                      <a:fillRect/>
                    </a:stretch>
                  </pic:blipFill>
                  <pic:spPr>
                    <a:xfrm>
                      <a:off x="0" y="0"/>
                      <a:ext cx="5330647" cy="3250214"/>
                    </a:xfrm>
                    <a:prstGeom prst="rect">
                      <a:avLst/>
                    </a:prstGeom>
                  </pic:spPr>
                </pic:pic>
              </a:graphicData>
            </a:graphic>
          </wp:inline>
        </w:drawing>
      </w:r>
    </w:p>
    <w:p w14:paraId="66359B69" w14:textId="516F4E8B" w:rsidR="00B428D2" w:rsidRDefault="00B428D2" w:rsidP="00B428D2">
      <w:pPr>
        <w:pStyle w:val="Caption"/>
        <w:jc w:val="center"/>
      </w:pPr>
      <w:r>
        <w:t xml:space="preserve">Figure </w:t>
      </w:r>
      <w:r>
        <w:fldChar w:fldCharType="begin"/>
      </w:r>
      <w:r>
        <w:instrText xml:space="preserve"> SEQ Figure \* ARABIC </w:instrText>
      </w:r>
      <w:r>
        <w:fldChar w:fldCharType="separate"/>
      </w:r>
      <w:r w:rsidR="00566502">
        <w:rPr>
          <w:noProof/>
        </w:rPr>
        <w:t>15</w:t>
      </w:r>
      <w:r>
        <w:fldChar w:fldCharType="end"/>
      </w:r>
      <w:r>
        <w:t>. Achieve sustainability.</w:t>
      </w:r>
    </w:p>
    <w:p w14:paraId="374F0CA6" w14:textId="77777777" w:rsidR="00B428D2" w:rsidRDefault="00B428D2" w:rsidP="00B428D2"/>
    <w:p w14:paraId="4CBA0D59" w14:textId="61923A4B" w:rsidR="00B428D2" w:rsidRDefault="00B428D2" w:rsidP="00B428D2">
      <w:pPr>
        <w:pStyle w:val="Heading2"/>
        <w:numPr>
          <w:ilvl w:val="0"/>
          <w:numId w:val="45"/>
        </w:numPr>
      </w:pPr>
      <w:r>
        <w:t>Explore Respectful rate</w:t>
      </w:r>
    </w:p>
    <w:p w14:paraId="1DC6FA3B" w14:textId="379B9A9D" w:rsidR="006F282F" w:rsidRDefault="006F282F" w:rsidP="00B428D2">
      <w:r w:rsidRPr="006F282F">
        <w:t xml:space="preserve">To explore the minimum respectful percentage of shepherds required to achieve sustainable grazing, we can define an experiment where we systematically vary the "Respectful Rate" </w:t>
      </w:r>
      <w:r w:rsidR="00E7346E">
        <w:t xml:space="preserve">parameter </w:t>
      </w:r>
      <w:r w:rsidR="00E7346E" w:rsidRPr="00E7346E">
        <w:t xml:space="preserve">in </w:t>
      </w:r>
      <w:r w:rsidR="00E7346E" w:rsidRPr="00E7346E">
        <w:t>these parameters</w:t>
      </w:r>
      <w:r w:rsidR="00E7346E" w:rsidRPr="00E7346E">
        <w:t xml:space="preserve"> setting,</w:t>
      </w:r>
      <w:r w:rsidRPr="006F282F">
        <w:t xml:space="preserve"> from 0.0 to 1.0 in steps of 0.1, and repeat the simulation 5 times for each value. </w:t>
      </w:r>
    </w:p>
    <w:p w14:paraId="380EE675" w14:textId="3AA31770" w:rsidR="006F282F" w:rsidRDefault="006F282F" w:rsidP="00B428D2">
      <w:r w:rsidRPr="006F282F">
        <w:t>For each set of simulations, we will track whether sustainability is achieved, indicated by the "Sustainability" column in the results.</w:t>
      </w:r>
    </w:p>
    <w:p w14:paraId="3429CB55" w14:textId="4F5FEC2C" w:rsidR="00566502" w:rsidRDefault="00566502" w:rsidP="00B428D2">
      <w:r w:rsidRPr="00566502">
        <w:t>There is a positive correlation between the percentage of groves and the respectful rate. As the respectful rate increases, the percentage of groves tends to increase as well</w:t>
      </w:r>
      <w:r>
        <w:t>.</w:t>
      </w:r>
    </w:p>
    <w:p w14:paraId="02C4FF4C" w14:textId="63990BB3" w:rsidR="00566502" w:rsidRDefault="00566502" w:rsidP="00B428D2">
      <w:r w:rsidRPr="00566502">
        <w:t>To determine the minimum respectful percentage required for sustainability, we observe the following</w:t>
      </w:r>
      <w:r>
        <w:t>:</w:t>
      </w:r>
    </w:p>
    <w:p w14:paraId="41CCD0CB" w14:textId="71E09FA7" w:rsidR="00566502" w:rsidRDefault="00566502" w:rsidP="00566502">
      <w:pPr>
        <w:pStyle w:val="ListParagraph"/>
        <w:numPr>
          <w:ilvl w:val="0"/>
          <w:numId w:val="50"/>
        </w:numPr>
      </w:pPr>
      <w:r w:rsidRPr="00566502">
        <w:rPr>
          <w:b/>
          <w:bCs/>
        </w:rPr>
        <w:t>Simulations with Respectful Rate 0.0 to 0.4</w:t>
      </w:r>
      <w:r w:rsidRPr="00566502">
        <w:t xml:space="preserve"> consistently fail to achieve sustainability</w:t>
      </w:r>
      <w:r>
        <w:t>.</w:t>
      </w:r>
    </w:p>
    <w:p w14:paraId="6A32716E" w14:textId="7DA4F61E" w:rsidR="00566502" w:rsidRDefault="00566502" w:rsidP="00566502">
      <w:pPr>
        <w:pStyle w:val="ListParagraph"/>
        <w:numPr>
          <w:ilvl w:val="0"/>
          <w:numId w:val="50"/>
        </w:numPr>
      </w:pPr>
      <w:r w:rsidRPr="00566502">
        <w:rPr>
          <w:b/>
          <w:bCs/>
        </w:rPr>
        <w:t xml:space="preserve">Simulations with Respectful Rate 0.5 </w:t>
      </w:r>
      <w:r w:rsidRPr="00566502">
        <w:rPr>
          <w:b/>
          <w:bCs/>
        </w:rPr>
        <w:t>to</w:t>
      </w:r>
      <w:r w:rsidRPr="00566502">
        <w:rPr>
          <w:b/>
          <w:bCs/>
        </w:rPr>
        <w:t xml:space="preserve"> </w:t>
      </w:r>
      <w:r w:rsidRPr="00566502">
        <w:rPr>
          <w:b/>
          <w:bCs/>
        </w:rPr>
        <w:t>0.7</w:t>
      </w:r>
      <w:r w:rsidRPr="00566502">
        <w:t xml:space="preserve"> show a mixed result, but some do achieve sustainability</w:t>
      </w:r>
      <w:r>
        <w:t>.</w:t>
      </w:r>
    </w:p>
    <w:p w14:paraId="34FB9FF8" w14:textId="3C82C9FF" w:rsidR="00566502" w:rsidRDefault="00566502" w:rsidP="00566502">
      <w:pPr>
        <w:pStyle w:val="ListParagraph"/>
        <w:numPr>
          <w:ilvl w:val="0"/>
          <w:numId w:val="50"/>
        </w:numPr>
      </w:pPr>
      <w:r w:rsidRPr="00566502">
        <w:rPr>
          <w:b/>
          <w:bCs/>
        </w:rPr>
        <w:t>At Respectful Rate 0.8 and higher</w:t>
      </w:r>
      <w:r w:rsidRPr="00566502">
        <w:t xml:space="preserve">: </w:t>
      </w:r>
      <w:r w:rsidRPr="00566502">
        <w:t>Most</w:t>
      </w:r>
      <w:r w:rsidRPr="00566502">
        <w:t xml:space="preserve"> simulations achieve sustainability</w:t>
      </w:r>
      <w:r>
        <w:t>.</w:t>
      </w:r>
    </w:p>
    <w:p w14:paraId="6B7E5DBA" w14:textId="77777777" w:rsidR="00566502" w:rsidRDefault="00566502" w:rsidP="00B428D2"/>
    <w:p w14:paraId="1C1A9B68" w14:textId="77777777" w:rsidR="00566502" w:rsidRDefault="00566502" w:rsidP="00B428D2"/>
    <w:p w14:paraId="4011A50A" w14:textId="77777777" w:rsidR="00B428D2" w:rsidRDefault="00B428D2" w:rsidP="00B428D2"/>
    <w:p w14:paraId="6D3F0278" w14:textId="77777777" w:rsidR="00566502" w:rsidRDefault="00566502" w:rsidP="00566502">
      <w:pPr>
        <w:keepNext/>
        <w:jc w:val="center"/>
      </w:pPr>
      <w:r w:rsidRPr="00566502">
        <w:lastRenderedPageBreak/>
        <w:drawing>
          <wp:inline distT="0" distB="0" distL="0" distR="0" wp14:anchorId="164C2C7E" wp14:editId="4F365195">
            <wp:extent cx="4089400" cy="3597886"/>
            <wp:effectExtent l="0" t="0" r="6350" b="3175"/>
            <wp:docPr id="725598221"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98221" name="Picture 1" descr="A graph with blue and orange bars&#10;&#10;Description automatically generated"/>
                    <pic:cNvPicPr/>
                  </pic:nvPicPr>
                  <pic:blipFill>
                    <a:blip r:embed="rId26"/>
                    <a:stretch>
                      <a:fillRect/>
                    </a:stretch>
                  </pic:blipFill>
                  <pic:spPr>
                    <a:xfrm>
                      <a:off x="0" y="0"/>
                      <a:ext cx="4104053" cy="3610778"/>
                    </a:xfrm>
                    <a:prstGeom prst="rect">
                      <a:avLst/>
                    </a:prstGeom>
                  </pic:spPr>
                </pic:pic>
              </a:graphicData>
            </a:graphic>
          </wp:inline>
        </w:drawing>
      </w:r>
    </w:p>
    <w:p w14:paraId="49785B9B" w14:textId="160B93EB" w:rsidR="00E7346E" w:rsidRDefault="00566502" w:rsidP="00566502">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Average Percentage of groves by Respectful Rate</w:t>
      </w:r>
    </w:p>
    <w:p w14:paraId="0A1ED9E2" w14:textId="73C15DAE" w:rsidR="00566502" w:rsidRPr="00566502" w:rsidRDefault="00566502" w:rsidP="00566502">
      <w:r w:rsidRPr="00566502">
        <w:t xml:space="preserve">It appears that </w:t>
      </w:r>
      <w:r w:rsidRPr="00566502">
        <w:rPr>
          <w:b/>
          <w:bCs/>
        </w:rPr>
        <w:t>a respectful rate of around 0.5 to 0.6</w:t>
      </w:r>
      <w:r w:rsidRPr="00566502">
        <w:t xml:space="preserve"> may be a threshold for achieving sustainability in grazing. However, </w:t>
      </w:r>
      <w:r w:rsidRPr="00566502">
        <w:rPr>
          <w:b/>
          <w:bCs/>
        </w:rPr>
        <w:t>higher rates of 0.</w:t>
      </w:r>
      <w:r>
        <w:rPr>
          <w:b/>
          <w:bCs/>
        </w:rPr>
        <w:t>8</w:t>
      </w:r>
      <w:r w:rsidRPr="00566502">
        <w:rPr>
          <w:b/>
          <w:bCs/>
        </w:rPr>
        <w:t xml:space="preserve"> or more</w:t>
      </w:r>
      <w:r w:rsidRPr="00566502">
        <w:t xml:space="preserve"> lead to more consistent sustainability, with a majority of simulations reaching sustainable grazing outcomes.</w:t>
      </w:r>
    </w:p>
    <w:sectPr w:rsidR="00566502" w:rsidRPr="00566502" w:rsidSect="00855982">
      <w:footerReference w:type="default" r:id="rId27"/>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F5C4FB" w14:textId="77777777" w:rsidR="000A6786" w:rsidRDefault="000A6786" w:rsidP="00855982">
      <w:pPr>
        <w:spacing w:after="0" w:line="240" w:lineRule="auto"/>
      </w:pPr>
      <w:r>
        <w:separator/>
      </w:r>
    </w:p>
  </w:endnote>
  <w:endnote w:type="continuationSeparator" w:id="0">
    <w:p w14:paraId="24C661B8" w14:textId="77777777" w:rsidR="000A6786" w:rsidRDefault="000A6786"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759961"/>
      <w:docPartObj>
        <w:docPartGallery w:val="Page Numbers (Bottom of Page)"/>
        <w:docPartUnique/>
      </w:docPartObj>
    </w:sdtPr>
    <w:sdtEndPr>
      <w:rPr>
        <w:noProof/>
      </w:rPr>
    </w:sdtEndPr>
    <w:sdtContent>
      <w:p w14:paraId="781826A8" w14:textId="77777777" w:rsidR="00855982" w:rsidRDefault="0085598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DF934C" w14:textId="77777777" w:rsidR="000A6786" w:rsidRDefault="000A6786" w:rsidP="00855982">
      <w:pPr>
        <w:spacing w:after="0" w:line="240" w:lineRule="auto"/>
      </w:pPr>
      <w:r>
        <w:separator/>
      </w:r>
    </w:p>
  </w:footnote>
  <w:footnote w:type="continuationSeparator" w:id="0">
    <w:p w14:paraId="22C6A48E" w14:textId="77777777" w:rsidR="000A6786" w:rsidRDefault="000A6786"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FA3667"/>
    <w:multiLevelType w:val="hybridMultilevel"/>
    <w:tmpl w:val="50AC2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802721A"/>
    <w:multiLevelType w:val="hybridMultilevel"/>
    <w:tmpl w:val="5E9E6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F380AB1"/>
    <w:multiLevelType w:val="hybridMultilevel"/>
    <w:tmpl w:val="6B806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EA304F3"/>
    <w:multiLevelType w:val="multilevel"/>
    <w:tmpl w:val="178E2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2B445F"/>
    <w:multiLevelType w:val="hybridMultilevel"/>
    <w:tmpl w:val="A76C48C6"/>
    <w:lvl w:ilvl="0" w:tplc="BFC6BE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EE2BF0"/>
    <w:multiLevelType w:val="hybridMultilevel"/>
    <w:tmpl w:val="C4D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5D6553"/>
    <w:multiLevelType w:val="multilevel"/>
    <w:tmpl w:val="019AE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CB080C"/>
    <w:multiLevelType w:val="hybridMultilevel"/>
    <w:tmpl w:val="9F449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043626"/>
    <w:multiLevelType w:val="hybridMultilevel"/>
    <w:tmpl w:val="0636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3FE211BF"/>
    <w:multiLevelType w:val="hybridMultilevel"/>
    <w:tmpl w:val="1B947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4A2B93"/>
    <w:multiLevelType w:val="hybridMultilevel"/>
    <w:tmpl w:val="B7F49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4D0CA3"/>
    <w:multiLevelType w:val="hybridMultilevel"/>
    <w:tmpl w:val="0DB8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EEB5A6D"/>
    <w:multiLevelType w:val="hybridMultilevel"/>
    <w:tmpl w:val="EF983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A60171"/>
    <w:multiLevelType w:val="hybridMultilevel"/>
    <w:tmpl w:val="2CCA9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C47CCA"/>
    <w:multiLevelType w:val="multilevel"/>
    <w:tmpl w:val="59CEA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727EB5"/>
    <w:multiLevelType w:val="hybridMultilevel"/>
    <w:tmpl w:val="DD52354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7495177"/>
    <w:multiLevelType w:val="multilevel"/>
    <w:tmpl w:val="0DE6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4409EE"/>
    <w:multiLevelType w:val="multilevel"/>
    <w:tmpl w:val="5A8C3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455EA6"/>
    <w:multiLevelType w:val="hybridMultilevel"/>
    <w:tmpl w:val="8CA6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3E63B0"/>
    <w:multiLevelType w:val="multilevel"/>
    <w:tmpl w:val="D4763F5A"/>
    <w:lvl w:ilvl="0">
      <w:start w:val="1"/>
      <w:numFmt w:val="decimal"/>
      <w:lvlText w:val="%1."/>
      <w:lvlJc w:val="left"/>
      <w:pPr>
        <w:ind w:left="720" w:hanging="360"/>
      </w:pPr>
      <w:rPr>
        <w:rFonts w:hint="default"/>
      </w:rPr>
    </w:lvl>
    <w:lvl w:ilvl="1">
      <w:start w:val="1"/>
      <w:numFmt w:val="decimal"/>
      <w:pStyle w:val="Style3"/>
      <w:isLgl/>
      <w:lvlText w:val="%1.%2."/>
      <w:lvlJc w:val="left"/>
      <w:pPr>
        <w:ind w:left="63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8EB40D9"/>
    <w:multiLevelType w:val="multilevel"/>
    <w:tmpl w:val="E8DA9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5892814">
    <w:abstractNumId w:val="17"/>
  </w:num>
  <w:num w:numId="2" w16cid:durableId="2190595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21040122">
    <w:abstractNumId w:val="17"/>
  </w:num>
  <w:num w:numId="4" w16cid:durableId="1485509922">
    <w:abstractNumId w:val="17"/>
  </w:num>
  <w:num w:numId="5" w16cid:durableId="544025120">
    <w:abstractNumId w:val="17"/>
  </w:num>
  <w:num w:numId="6" w16cid:durableId="184371320">
    <w:abstractNumId w:val="17"/>
  </w:num>
  <w:num w:numId="7" w16cid:durableId="1192842792">
    <w:abstractNumId w:val="17"/>
  </w:num>
  <w:num w:numId="8" w16cid:durableId="1370957234">
    <w:abstractNumId w:val="17"/>
  </w:num>
  <w:num w:numId="9" w16cid:durableId="2114671169">
    <w:abstractNumId w:val="17"/>
  </w:num>
  <w:num w:numId="10" w16cid:durableId="404108986">
    <w:abstractNumId w:val="17"/>
  </w:num>
  <w:num w:numId="11" w16cid:durableId="1030300616">
    <w:abstractNumId w:val="17"/>
  </w:num>
  <w:num w:numId="12" w16cid:durableId="975990341">
    <w:abstractNumId w:val="17"/>
  </w:num>
  <w:num w:numId="13" w16cid:durableId="782503050">
    <w:abstractNumId w:val="11"/>
  </w:num>
  <w:num w:numId="14" w16cid:durableId="1583298674">
    <w:abstractNumId w:val="29"/>
  </w:num>
  <w:num w:numId="15" w16cid:durableId="85881860">
    <w:abstractNumId w:val="13"/>
  </w:num>
  <w:num w:numId="16" w16cid:durableId="926961992">
    <w:abstractNumId w:val="14"/>
  </w:num>
  <w:num w:numId="17" w16cid:durableId="1481073394">
    <w:abstractNumId w:val="9"/>
  </w:num>
  <w:num w:numId="18" w16cid:durableId="835346208">
    <w:abstractNumId w:val="7"/>
  </w:num>
  <w:num w:numId="19" w16cid:durableId="1753502961">
    <w:abstractNumId w:val="6"/>
  </w:num>
  <w:num w:numId="20" w16cid:durableId="1350640007">
    <w:abstractNumId w:val="5"/>
  </w:num>
  <w:num w:numId="21" w16cid:durableId="676736866">
    <w:abstractNumId w:val="4"/>
  </w:num>
  <w:num w:numId="22" w16cid:durableId="1584870921">
    <w:abstractNumId w:val="8"/>
  </w:num>
  <w:num w:numId="23" w16cid:durableId="937131210">
    <w:abstractNumId w:val="3"/>
  </w:num>
  <w:num w:numId="24" w16cid:durableId="605232448">
    <w:abstractNumId w:val="2"/>
  </w:num>
  <w:num w:numId="25" w16cid:durableId="133380117">
    <w:abstractNumId w:val="1"/>
  </w:num>
  <w:num w:numId="26" w16cid:durableId="1829977786">
    <w:abstractNumId w:val="0"/>
  </w:num>
  <w:num w:numId="27" w16cid:durableId="308753661">
    <w:abstractNumId w:val="15"/>
  </w:num>
  <w:num w:numId="28" w16cid:durableId="563493304">
    <w:abstractNumId w:val="18"/>
  </w:num>
  <w:num w:numId="29" w16cid:durableId="1877543291">
    <w:abstractNumId w:val="25"/>
  </w:num>
  <w:num w:numId="30" w16cid:durableId="657418569">
    <w:abstractNumId w:val="20"/>
  </w:num>
  <w:num w:numId="31" w16cid:durableId="560092129">
    <w:abstractNumId w:val="10"/>
  </w:num>
  <w:num w:numId="32" w16cid:durableId="1453283578">
    <w:abstractNumId w:val="28"/>
  </w:num>
  <w:num w:numId="33" w16cid:durableId="552742070">
    <w:abstractNumId w:val="30"/>
  </w:num>
  <w:num w:numId="34" w16cid:durableId="594822455">
    <w:abstractNumId w:val="24"/>
  </w:num>
  <w:num w:numId="35" w16cid:durableId="1485468057">
    <w:abstractNumId w:val="23"/>
  </w:num>
  <w:num w:numId="36" w16cid:durableId="99181733">
    <w:abstractNumId w:val="35"/>
  </w:num>
  <w:num w:numId="37" w16cid:durableId="1612932435">
    <w:abstractNumId w:val="36"/>
  </w:num>
  <w:num w:numId="38" w16cid:durableId="1303387201">
    <w:abstractNumId w:val="12"/>
  </w:num>
  <w:num w:numId="39" w16cid:durableId="1904874938">
    <w:abstractNumId w:val="37"/>
  </w:num>
  <w:num w:numId="40" w16cid:durableId="299650929">
    <w:abstractNumId w:val="19"/>
  </w:num>
  <w:num w:numId="41" w16cid:durableId="1549417644">
    <w:abstractNumId w:val="34"/>
  </w:num>
  <w:num w:numId="42" w16cid:durableId="1188181470">
    <w:abstractNumId w:val="32"/>
  </w:num>
  <w:num w:numId="43" w16cid:durableId="211621838">
    <w:abstractNumId w:val="38"/>
  </w:num>
  <w:num w:numId="44" w16cid:durableId="576326818">
    <w:abstractNumId w:val="22"/>
  </w:num>
  <w:num w:numId="45" w16cid:durableId="1666588401">
    <w:abstractNumId w:val="16"/>
  </w:num>
  <w:num w:numId="46" w16cid:durableId="1417902657">
    <w:abstractNumId w:val="31"/>
  </w:num>
  <w:num w:numId="47" w16cid:durableId="572008731">
    <w:abstractNumId w:val="21"/>
  </w:num>
  <w:num w:numId="48" w16cid:durableId="1288126914">
    <w:abstractNumId w:val="33"/>
  </w:num>
  <w:num w:numId="49" w16cid:durableId="931936814">
    <w:abstractNumId w:val="26"/>
  </w:num>
  <w:num w:numId="50" w16cid:durableId="157608606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616"/>
    <w:rsid w:val="000A6786"/>
    <w:rsid w:val="000E62F7"/>
    <w:rsid w:val="0014075B"/>
    <w:rsid w:val="00160926"/>
    <w:rsid w:val="001D4362"/>
    <w:rsid w:val="002F163F"/>
    <w:rsid w:val="00337523"/>
    <w:rsid w:val="00502616"/>
    <w:rsid w:val="005168F3"/>
    <w:rsid w:val="00566502"/>
    <w:rsid w:val="00592483"/>
    <w:rsid w:val="00666DD2"/>
    <w:rsid w:val="006966F3"/>
    <w:rsid w:val="006F282F"/>
    <w:rsid w:val="007833A7"/>
    <w:rsid w:val="00784E89"/>
    <w:rsid w:val="0079509B"/>
    <w:rsid w:val="007C4D26"/>
    <w:rsid w:val="00855982"/>
    <w:rsid w:val="008D53DE"/>
    <w:rsid w:val="0091771C"/>
    <w:rsid w:val="00976D3A"/>
    <w:rsid w:val="009D6B03"/>
    <w:rsid w:val="00A07AB2"/>
    <w:rsid w:val="00A10484"/>
    <w:rsid w:val="00A60A3F"/>
    <w:rsid w:val="00A742D0"/>
    <w:rsid w:val="00AA217D"/>
    <w:rsid w:val="00B428D2"/>
    <w:rsid w:val="00CE3E8B"/>
    <w:rsid w:val="00D71E31"/>
    <w:rsid w:val="00D82282"/>
    <w:rsid w:val="00D84B1E"/>
    <w:rsid w:val="00E42AB4"/>
    <w:rsid w:val="00E65FFB"/>
    <w:rsid w:val="00E7346E"/>
    <w:rsid w:val="00E737B1"/>
    <w:rsid w:val="00E76EE5"/>
    <w:rsid w:val="00EE65A0"/>
    <w:rsid w:val="00F0490F"/>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DEF36"/>
  <w15:chartTrackingRefBased/>
  <w15:docId w15:val="{E4FBD8DE-9F14-4142-AD98-EEA8A5B84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523"/>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link w:val="ListParagraphChar"/>
    <w:uiPriority w:val="34"/>
    <w:unhideWhenUsed/>
    <w:qFormat/>
    <w:rsid w:val="007C4D26"/>
    <w:pPr>
      <w:ind w:left="720"/>
      <w:contextualSpacing/>
    </w:pPr>
  </w:style>
  <w:style w:type="paragraph" w:customStyle="1" w:styleId="Style3">
    <w:name w:val="Style3"/>
    <w:basedOn w:val="ListParagraph"/>
    <w:link w:val="Style3Char"/>
    <w:qFormat/>
    <w:rsid w:val="009D6B03"/>
    <w:pPr>
      <w:numPr>
        <w:ilvl w:val="1"/>
        <w:numId w:val="39"/>
      </w:numPr>
      <w:spacing w:after="0"/>
      <w:ind w:left="540"/>
    </w:pPr>
    <w:rPr>
      <w:b/>
      <w:bCs/>
      <w:sz w:val="28"/>
      <w:szCs w:val="28"/>
    </w:rPr>
  </w:style>
  <w:style w:type="character" w:customStyle="1" w:styleId="ListParagraphChar">
    <w:name w:val="List Paragraph Char"/>
    <w:basedOn w:val="DefaultParagraphFont"/>
    <w:link w:val="ListParagraph"/>
    <w:uiPriority w:val="34"/>
    <w:rsid w:val="009D6B03"/>
  </w:style>
  <w:style w:type="character" w:customStyle="1" w:styleId="Style3Char">
    <w:name w:val="Style3 Char"/>
    <w:basedOn w:val="ListParagraphChar"/>
    <w:link w:val="Style3"/>
    <w:rsid w:val="009D6B03"/>
    <w:rPr>
      <w:b/>
      <w:bCs/>
      <w:sz w:val="28"/>
      <w:szCs w:val="28"/>
    </w:rPr>
  </w:style>
  <w:style w:type="table" w:styleId="TableGrid">
    <w:name w:val="Table Grid"/>
    <w:basedOn w:val="TableNormal"/>
    <w:uiPriority w:val="39"/>
    <w:rsid w:val="00E65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67144">
      <w:bodyDiv w:val="1"/>
      <w:marLeft w:val="0"/>
      <w:marRight w:val="0"/>
      <w:marTop w:val="0"/>
      <w:marBottom w:val="0"/>
      <w:divBdr>
        <w:top w:val="none" w:sz="0" w:space="0" w:color="auto"/>
        <w:left w:val="none" w:sz="0" w:space="0" w:color="auto"/>
        <w:bottom w:val="none" w:sz="0" w:space="0" w:color="auto"/>
        <w:right w:val="none" w:sz="0" w:space="0" w:color="auto"/>
      </w:divBdr>
      <w:divsChild>
        <w:div w:id="1972126324">
          <w:marLeft w:val="0"/>
          <w:marRight w:val="0"/>
          <w:marTop w:val="0"/>
          <w:marBottom w:val="0"/>
          <w:divBdr>
            <w:top w:val="none" w:sz="0" w:space="0" w:color="auto"/>
            <w:left w:val="none" w:sz="0" w:space="0" w:color="auto"/>
            <w:bottom w:val="none" w:sz="0" w:space="0" w:color="auto"/>
            <w:right w:val="none" w:sz="0" w:space="0" w:color="auto"/>
          </w:divBdr>
          <w:divsChild>
            <w:div w:id="67819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0492">
      <w:bodyDiv w:val="1"/>
      <w:marLeft w:val="0"/>
      <w:marRight w:val="0"/>
      <w:marTop w:val="0"/>
      <w:marBottom w:val="0"/>
      <w:divBdr>
        <w:top w:val="none" w:sz="0" w:space="0" w:color="auto"/>
        <w:left w:val="none" w:sz="0" w:space="0" w:color="auto"/>
        <w:bottom w:val="none" w:sz="0" w:space="0" w:color="auto"/>
        <w:right w:val="none" w:sz="0" w:space="0" w:color="auto"/>
      </w:divBdr>
    </w:div>
    <w:div w:id="98524271">
      <w:bodyDiv w:val="1"/>
      <w:marLeft w:val="0"/>
      <w:marRight w:val="0"/>
      <w:marTop w:val="0"/>
      <w:marBottom w:val="0"/>
      <w:divBdr>
        <w:top w:val="none" w:sz="0" w:space="0" w:color="auto"/>
        <w:left w:val="none" w:sz="0" w:space="0" w:color="auto"/>
        <w:bottom w:val="none" w:sz="0" w:space="0" w:color="auto"/>
        <w:right w:val="none" w:sz="0" w:space="0" w:color="auto"/>
      </w:divBdr>
    </w:div>
    <w:div w:id="255870436">
      <w:bodyDiv w:val="1"/>
      <w:marLeft w:val="0"/>
      <w:marRight w:val="0"/>
      <w:marTop w:val="0"/>
      <w:marBottom w:val="0"/>
      <w:divBdr>
        <w:top w:val="none" w:sz="0" w:space="0" w:color="auto"/>
        <w:left w:val="none" w:sz="0" w:space="0" w:color="auto"/>
        <w:bottom w:val="none" w:sz="0" w:space="0" w:color="auto"/>
        <w:right w:val="none" w:sz="0" w:space="0" w:color="auto"/>
      </w:divBdr>
      <w:divsChild>
        <w:div w:id="392391127">
          <w:marLeft w:val="0"/>
          <w:marRight w:val="0"/>
          <w:marTop w:val="0"/>
          <w:marBottom w:val="0"/>
          <w:divBdr>
            <w:top w:val="none" w:sz="0" w:space="0" w:color="auto"/>
            <w:left w:val="none" w:sz="0" w:space="0" w:color="auto"/>
            <w:bottom w:val="none" w:sz="0" w:space="0" w:color="auto"/>
            <w:right w:val="none" w:sz="0" w:space="0" w:color="auto"/>
          </w:divBdr>
          <w:divsChild>
            <w:div w:id="85885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6694">
      <w:bodyDiv w:val="1"/>
      <w:marLeft w:val="0"/>
      <w:marRight w:val="0"/>
      <w:marTop w:val="0"/>
      <w:marBottom w:val="0"/>
      <w:divBdr>
        <w:top w:val="none" w:sz="0" w:space="0" w:color="auto"/>
        <w:left w:val="none" w:sz="0" w:space="0" w:color="auto"/>
        <w:bottom w:val="none" w:sz="0" w:space="0" w:color="auto"/>
        <w:right w:val="none" w:sz="0" w:space="0" w:color="auto"/>
      </w:divBdr>
      <w:divsChild>
        <w:div w:id="714888415">
          <w:marLeft w:val="0"/>
          <w:marRight w:val="0"/>
          <w:marTop w:val="0"/>
          <w:marBottom w:val="0"/>
          <w:divBdr>
            <w:top w:val="none" w:sz="0" w:space="0" w:color="auto"/>
            <w:left w:val="none" w:sz="0" w:space="0" w:color="auto"/>
            <w:bottom w:val="none" w:sz="0" w:space="0" w:color="auto"/>
            <w:right w:val="none" w:sz="0" w:space="0" w:color="auto"/>
          </w:divBdr>
          <w:divsChild>
            <w:div w:id="147274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92806">
      <w:bodyDiv w:val="1"/>
      <w:marLeft w:val="0"/>
      <w:marRight w:val="0"/>
      <w:marTop w:val="0"/>
      <w:marBottom w:val="0"/>
      <w:divBdr>
        <w:top w:val="none" w:sz="0" w:space="0" w:color="auto"/>
        <w:left w:val="none" w:sz="0" w:space="0" w:color="auto"/>
        <w:bottom w:val="none" w:sz="0" w:space="0" w:color="auto"/>
        <w:right w:val="none" w:sz="0" w:space="0" w:color="auto"/>
      </w:divBdr>
    </w:div>
    <w:div w:id="744567572">
      <w:bodyDiv w:val="1"/>
      <w:marLeft w:val="0"/>
      <w:marRight w:val="0"/>
      <w:marTop w:val="0"/>
      <w:marBottom w:val="0"/>
      <w:divBdr>
        <w:top w:val="none" w:sz="0" w:space="0" w:color="auto"/>
        <w:left w:val="none" w:sz="0" w:space="0" w:color="auto"/>
        <w:bottom w:val="none" w:sz="0" w:space="0" w:color="auto"/>
        <w:right w:val="none" w:sz="0" w:space="0" w:color="auto"/>
      </w:divBdr>
      <w:divsChild>
        <w:div w:id="170460001">
          <w:marLeft w:val="0"/>
          <w:marRight w:val="0"/>
          <w:marTop w:val="0"/>
          <w:marBottom w:val="0"/>
          <w:divBdr>
            <w:top w:val="none" w:sz="0" w:space="0" w:color="auto"/>
            <w:left w:val="none" w:sz="0" w:space="0" w:color="auto"/>
            <w:bottom w:val="none" w:sz="0" w:space="0" w:color="auto"/>
            <w:right w:val="none" w:sz="0" w:space="0" w:color="auto"/>
          </w:divBdr>
          <w:divsChild>
            <w:div w:id="3406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50740">
      <w:bodyDiv w:val="1"/>
      <w:marLeft w:val="0"/>
      <w:marRight w:val="0"/>
      <w:marTop w:val="0"/>
      <w:marBottom w:val="0"/>
      <w:divBdr>
        <w:top w:val="none" w:sz="0" w:space="0" w:color="auto"/>
        <w:left w:val="none" w:sz="0" w:space="0" w:color="auto"/>
        <w:bottom w:val="none" w:sz="0" w:space="0" w:color="auto"/>
        <w:right w:val="none" w:sz="0" w:space="0" w:color="auto"/>
      </w:divBdr>
      <w:divsChild>
        <w:div w:id="596719257">
          <w:marLeft w:val="0"/>
          <w:marRight w:val="0"/>
          <w:marTop w:val="0"/>
          <w:marBottom w:val="0"/>
          <w:divBdr>
            <w:top w:val="none" w:sz="0" w:space="0" w:color="auto"/>
            <w:left w:val="none" w:sz="0" w:space="0" w:color="auto"/>
            <w:bottom w:val="none" w:sz="0" w:space="0" w:color="auto"/>
            <w:right w:val="none" w:sz="0" w:space="0" w:color="auto"/>
          </w:divBdr>
          <w:divsChild>
            <w:div w:id="101928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20937">
      <w:bodyDiv w:val="1"/>
      <w:marLeft w:val="0"/>
      <w:marRight w:val="0"/>
      <w:marTop w:val="0"/>
      <w:marBottom w:val="0"/>
      <w:divBdr>
        <w:top w:val="none" w:sz="0" w:space="0" w:color="auto"/>
        <w:left w:val="none" w:sz="0" w:space="0" w:color="auto"/>
        <w:bottom w:val="none" w:sz="0" w:space="0" w:color="auto"/>
        <w:right w:val="none" w:sz="0" w:space="0" w:color="auto"/>
      </w:divBdr>
      <w:divsChild>
        <w:div w:id="563957129">
          <w:marLeft w:val="0"/>
          <w:marRight w:val="0"/>
          <w:marTop w:val="0"/>
          <w:marBottom w:val="0"/>
          <w:divBdr>
            <w:top w:val="none" w:sz="0" w:space="0" w:color="auto"/>
            <w:left w:val="none" w:sz="0" w:space="0" w:color="auto"/>
            <w:bottom w:val="none" w:sz="0" w:space="0" w:color="auto"/>
            <w:right w:val="none" w:sz="0" w:space="0" w:color="auto"/>
          </w:divBdr>
          <w:divsChild>
            <w:div w:id="18522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5819">
      <w:bodyDiv w:val="1"/>
      <w:marLeft w:val="0"/>
      <w:marRight w:val="0"/>
      <w:marTop w:val="0"/>
      <w:marBottom w:val="0"/>
      <w:divBdr>
        <w:top w:val="none" w:sz="0" w:space="0" w:color="auto"/>
        <w:left w:val="none" w:sz="0" w:space="0" w:color="auto"/>
        <w:bottom w:val="none" w:sz="0" w:space="0" w:color="auto"/>
        <w:right w:val="none" w:sz="0" w:space="0" w:color="auto"/>
      </w:divBdr>
    </w:div>
    <w:div w:id="883372792">
      <w:bodyDiv w:val="1"/>
      <w:marLeft w:val="0"/>
      <w:marRight w:val="0"/>
      <w:marTop w:val="0"/>
      <w:marBottom w:val="0"/>
      <w:divBdr>
        <w:top w:val="none" w:sz="0" w:space="0" w:color="auto"/>
        <w:left w:val="none" w:sz="0" w:space="0" w:color="auto"/>
        <w:bottom w:val="none" w:sz="0" w:space="0" w:color="auto"/>
        <w:right w:val="none" w:sz="0" w:space="0" w:color="auto"/>
      </w:divBdr>
    </w:div>
    <w:div w:id="1042906396">
      <w:bodyDiv w:val="1"/>
      <w:marLeft w:val="0"/>
      <w:marRight w:val="0"/>
      <w:marTop w:val="0"/>
      <w:marBottom w:val="0"/>
      <w:divBdr>
        <w:top w:val="none" w:sz="0" w:space="0" w:color="auto"/>
        <w:left w:val="none" w:sz="0" w:space="0" w:color="auto"/>
        <w:bottom w:val="none" w:sz="0" w:space="0" w:color="auto"/>
        <w:right w:val="none" w:sz="0" w:space="0" w:color="auto"/>
      </w:divBdr>
    </w:div>
    <w:div w:id="1176379352">
      <w:bodyDiv w:val="1"/>
      <w:marLeft w:val="0"/>
      <w:marRight w:val="0"/>
      <w:marTop w:val="0"/>
      <w:marBottom w:val="0"/>
      <w:divBdr>
        <w:top w:val="none" w:sz="0" w:space="0" w:color="auto"/>
        <w:left w:val="none" w:sz="0" w:space="0" w:color="auto"/>
        <w:bottom w:val="none" w:sz="0" w:space="0" w:color="auto"/>
        <w:right w:val="none" w:sz="0" w:space="0" w:color="auto"/>
      </w:divBdr>
    </w:div>
    <w:div w:id="1230964027">
      <w:bodyDiv w:val="1"/>
      <w:marLeft w:val="0"/>
      <w:marRight w:val="0"/>
      <w:marTop w:val="0"/>
      <w:marBottom w:val="0"/>
      <w:divBdr>
        <w:top w:val="none" w:sz="0" w:space="0" w:color="auto"/>
        <w:left w:val="none" w:sz="0" w:space="0" w:color="auto"/>
        <w:bottom w:val="none" w:sz="0" w:space="0" w:color="auto"/>
        <w:right w:val="none" w:sz="0" w:space="0" w:color="auto"/>
      </w:divBdr>
    </w:div>
    <w:div w:id="1249190605">
      <w:bodyDiv w:val="1"/>
      <w:marLeft w:val="0"/>
      <w:marRight w:val="0"/>
      <w:marTop w:val="0"/>
      <w:marBottom w:val="0"/>
      <w:divBdr>
        <w:top w:val="none" w:sz="0" w:space="0" w:color="auto"/>
        <w:left w:val="none" w:sz="0" w:space="0" w:color="auto"/>
        <w:bottom w:val="none" w:sz="0" w:space="0" w:color="auto"/>
        <w:right w:val="none" w:sz="0" w:space="0" w:color="auto"/>
      </w:divBdr>
    </w:div>
    <w:div w:id="1290168402">
      <w:bodyDiv w:val="1"/>
      <w:marLeft w:val="0"/>
      <w:marRight w:val="0"/>
      <w:marTop w:val="0"/>
      <w:marBottom w:val="0"/>
      <w:divBdr>
        <w:top w:val="none" w:sz="0" w:space="0" w:color="auto"/>
        <w:left w:val="none" w:sz="0" w:space="0" w:color="auto"/>
        <w:bottom w:val="none" w:sz="0" w:space="0" w:color="auto"/>
        <w:right w:val="none" w:sz="0" w:space="0" w:color="auto"/>
      </w:divBdr>
    </w:div>
    <w:div w:id="1305084140">
      <w:bodyDiv w:val="1"/>
      <w:marLeft w:val="0"/>
      <w:marRight w:val="0"/>
      <w:marTop w:val="0"/>
      <w:marBottom w:val="0"/>
      <w:divBdr>
        <w:top w:val="none" w:sz="0" w:space="0" w:color="auto"/>
        <w:left w:val="none" w:sz="0" w:space="0" w:color="auto"/>
        <w:bottom w:val="none" w:sz="0" w:space="0" w:color="auto"/>
        <w:right w:val="none" w:sz="0" w:space="0" w:color="auto"/>
      </w:divBdr>
    </w:div>
    <w:div w:id="1326470468">
      <w:bodyDiv w:val="1"/>
      <w:marLeft w:val="0"/>
      <w:marRight w:val="0"/>
      <w:marTop w:val="0"/>
      <w:marBottom w:val="0"/>
      <w:divBdr>
        <w:top w:val="none" w:sz="0" w:space="0" w:color="auto"/>
        <w:left w:val="none" w:sz="0" w:space="0" w:color="auto"/>
        <w:bottom w:val="none" w:sz="0" w:space="0" w:color="auto"/>
        <w:right w:val="none" w:sz="0" w:space="0" w:color="auto"/>
      </w:divBdr>
    </w:div>
    <w:div w:id="1366321906">
      <w:bodyDiv w:val="1"/>
      <w:marLeft w:val="0"/>
      <w:marRight w:val="0"/>
      <w:marTop w:val="0"/>
      <w:marBottom w:val="0"/>
      <w:divBdr>
        <w:top w:val="none" w:sz="0" w:space="0" w:color="auto"/>
        <w:left w:val="none" w:sz="0" w:space="0" w:color="auto"/>
        <w:bottom w:val="none" w:sz="0" w:space="0" w:color="auto"/>
        <w:right w:val="none" w:sz="0" w:space="0" w:color="auto"/>
      </w:divBdr>
    </w:div>
    <w:div w:id="1369989527">
      <w:bodyDiv w:val="1"/>
      <w:marLeft w:val="0"/>
      <w:marRight w:val="0"/>
      <w:marTop w:val="0"/>
      <w:marBottom w:val="0"/>
      <w:divBdr>
        <w:top w:val="none" w:sz="0" w:space="0" w:color="auto"/>
        <w:left w:val="none" w:sz="0" w:space="0" w:color="auto"/>
        <w:bottom w:val="none" w:sz="0" w:space="0" w:color="auto"/>
        <w:right w:val="none" w:sz="0" w:space="0" w:color="auto"/>
      </w:divBdr>
    </w:div>
    <w:div w:id="1388412539">
      <w:bodyDiv w:val="1"/>
      <w:marLeft w:val="0"/>
      <w:marRight w:val="0"/>
      <w:marTop w:val="0"/>
      <w:marBottom w:val="0"/>
      <w:divBdr>
        <w:top w:val="none" w:sz="0" w:space="0" w:color="auto"/>
        <w:left w:val="none" w:sz="0" w:space="0" w:color="auto"/>
        <w:bottom w:val="none" w:sz="0" w:space="0" w:color="auto"/>
        <w:right w:val="none" w:sz="0" w:space="0" w:color="auto"/>
      </w:divBdr>
    </w:div>
    <w:div w:id="1420369872">
      <w:bodyDiv w:val="1"/>
      <w:marLeft w:val="0"/>
      <w:marRight w:val="0"/>
      <w:marTop w:val="0"/>
      <w:marBottom w:val="0"/>
      <w:divBdr>
        <w:top w:val="none" w:sz="0" w:space="0" w:color="auto"/>
        <w:left w:val="none" w:sz="0" w:space="0" w:color="auto"/>
        <w:bottom w:val="none" w:sz="0" w:space="0" w:color="auto"/>
        <w:right w:val="none" w:sz="0" w:space="0" w:color="auto"/>
      </w:divBdr>
    </w:div>
    <w:div w:id="1439446523">
      <w:bodyDiv w:val="1"/>
      <w:marLeft w:val="0"/>
      <w:marRight w:val="0"/>
      <w:marTop w:val="0"/>
      <w:marBottom w:val="0"/>
      <w:divBdr>
        <w:top w:val="none" w:sz="0" w:space="0" w:color="auto"/>
        <w:left w:val="none" w:sz="0" w:space="0" w:color="auto"/>
        <w:bottom w:val="none" w:sz="0" w:space="0" w:color="auto"/>
        <w:right w:val="none" w:sz="0" w:space="0" w:color="auto"/>
      </w:divBdr>
    </w:div>
    <w:div w:id="1445928337">
      <w:bodyDiv w:val="1"/>
      <w:marLeft w:val="0"/>
      <w:marRight w:val="0"/>
      <w:marTop w:val="0"/>
      <w:marBottom w:val="0"/>
      <w:divBdr>
        <w:top w:val="none" w:sz="0" w:space="0" w:color="auto"/>
        <w:left w:val="none" w:sz="0" w:space="0" w:color="auto"/>
        <w:bottom w:val="none" w:sz="0" w:space="0" w:color="auto"/>
        <w:right w:val="none" w:sz="0" w:space="0" w:color="auto"/>
      </w:divBdr>
    </w:div>
    <w:div w:id="1464343265">
      <w:bodyDiv w:val="1"/>
      <w:marLeft w:val="0"/>
      <w:marRight w:val="0"/>
      <w:marTop w:val="0"/>
      <w:marBottom w:val="0"/>
      <w:divBdr>
        <w:top w:val="none" w:sz="0" w:space="0" w:color="auto"/>
        <w:left w:val="none" w:sz="0" w:space="0" w:color="auto"/>
        <w:bottom w:val="none" w:sz="0" w:space="0" w:color="auto"/>
        <w:right w:val="none" w:sz="0" w:space="0" w:color="auto"/>
      </w:divBdr>
    </w:div>
    <w:div w:id="1470443470">
      <w:bodyDiv w:val="1"/>
      <w:marLeft w:val="0"/>
      <w:marRight w:val="0"/>
      <w:marTop w:val="0"/>
      <w:marBottom w:val="0"/>
      <w:divBdr>
        <w:top w:val="none" w:sz="0" w:space="0" w:color="auto"/>
        <w:left w:val="none" w:sz="0" w:space="0" w:color="auto"/>
        <w:bottom w:val="none" w:sz="0" w:space="0" w:color="auto"/>
        <w:right w:val="none" w:sz="0" w:space="0" w:color="auto"/>
      </w:divBdr>
    </w:div>
    <w:div w:id="1555506941">
      <w:bodyDiv w:val="1"/>
      <w:marLeft w:val="0"/>
      <w:marRight w:val="0"/>
      <w:marTop w:val="0"/>
      <w:marBottom w:val="0"/>
      <w:divBdr>
        <w:top w:val="none" w:sz="0" w:space="0" w:color="auto"/>
        <w:left w:val="none" w:sz="0" w:space="0" w:color="auto"/>
        <w:bottom w:val="none" w:sz="0" w:space="0" w:color="auto"/>
        <w:right w:val="none" w:sz="0" w:space="0" w:color="auto"/>
      </w:divBdr>
      <w:divsChild>
        <w:div w:id="278992012">
          <w:marLeft w:val="0"/>
          <w:marRight w:val="0"/>
          <w:marTop w:val="0"/>
          <w:marBottom w:val="0"/>
          <w:divBdr>
            <w:top w:val="none" w:sz="0" w:space="0" w:color="auto"/>
            <w:left w:val="none" w:sz="0" w:space="0" w:color="auto"/>
            <w:bottom w:val="none" w:sz="0" w:space="0" w:color="auto"/>
            <w:right w:val="none" w:sz="0" w:space="0" w:color="auto"/>
          </w:divBdr>
          <w:divsChild>
            <w:div w:id="163637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5173">
      <w:bodyDiv w:val="1"/>
      <w:marLeft w:val="0"/>
      <w:marRight w:val="0"/>
      <w:marTop w:val="0"/>
      <w:marBottom w:val="0"/>
      <w:divBdr>
        <w:top w:val="none" w:sz="0" w:space="0" w:color="auto"/>
        <w:left w:val="none" w:sz="0" w:space="0" w:color="auto"/>
        <w:bottom w:val="none" w:sz="0" w:space="0" w:color="auto"/>
        <w:right w:val="none" w:sz="0" w:space="0" w:color="auto"/>
      </w:divBdr>
      <w:divsChild>
        <w:div w:id="1807435003">
          <w:marLeft w:val="0"/>
          <w:marRight w:val="0"/>
          <w:marTop w:val="0"/>
          <w:marBottom w:val="0"/>
          <w:divBdr>
            <w:top w:val="none" w:sz="0" w:space="0" w:color="auto"/>
            <w:left w:val="none" w:sz="0" w:space="0" w:color="auto"/>
            <w:bottom w:val="none" w:sz="0" w:space="0" w:color="auto"/>
            <w:right w:val="none" w:sz="0" w:space="0" w:color="auto"/>
          </w:divBdr>
          <w:divsChild>
            <w:div w:id="181240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09967">
      <w:bodyDiv w:val="1"/>
      <w:marLeft w:val="0"/>
      <w:marRight w:val="0"/>
      <w:marTop w:val="0"/>
      <w:marBottom w:val="0"/>
      <w:divBdr>
        <w:top w:val="none" w:sz="0" w:space="0" w:color="auto"/>
        <w:left w:val="none" w:sz="0" w:space="0" w:color="auto"/>
        <w:bottom w:val="none" w:sz="0" w:space="0" w:color="auto"/>
        <w:right w:val="none" w:sz="0" w:space="0" w:color="auto"/>
      </w:divBdr>
      <w:divsChild>
        <w:div w:id="1680426869">
          <w:marLeft w:val="0"/>
          <w:marRight w:val="0"/>
          <w:marTop w:val="0"/>
          <w:marBottom w:val="0"/>
          <w:divBdr>
            <w:top w:val="none" w:sz="0" w:space="0" w:color="auto"/>
            <w:left w:val="none" w:sz="0" w:space="0" w:color="auto"/>
            <w:bottom w:val="none" w:sz="0" w:space="0" w:color="auto"/>
            <w:right w:val="none" w:sz="0" w:space="0" w:color="auto"/>
          </w:divBdr>
          <w:divsChild>
            <w:div w:id="14066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13186">
      <w:bodyDiv w:val="1"/>
      <w:marLeft w:val="0"/>
      <w:marRight w:val="0"/>
      <w:marTop w:val="0"/>
      <w:marBottom w:val="0"/>
      <w:divBdr>
        <w:top w:val="none" w:sz="0" w:space="0" w:color="auto"/>
        <w:left w:val="none" w:sz="0" w:space="0" w:color="auto"/>
        <w:bottom w:val="none" w:sz="0" w:space="0" w:color="auto"/>
        <w:right w:val="none" w:sz="0" w:space="0" w:color="auto"/>
      </w:divBdr>
    </w:div>
    <w:div w:id="2012443983">
      <w:bodyDiv w:val="1"/>
      <w:marLeft w:val="0"/>
      <w:marRight w:val="0"/>
      <w:marTop w:val="0"/>
      <w:marBottom w:val="0"/>
      <w:divBdr>
        <w:top w:val="none" w:sz="0" w:space="0" w:color="auto"/>
        <w:left w:val="none" w:sz="0" w:space="0" w:color="auto"/>
        <w:bottom w:val="none" w:sz="0" w:space="0" w:color="auto"/>
        <w:right w:val="none" w:sz="0" w:space="0" w:color="auto"/>
      </w:divBdr>
      <w:divsChild>
        <w:div w:id="1683511005">
          <w:marLeft w:val="0"/>
          <w:marRight w:val="0"/>
          <w:marTop w:val="0"/>
          <w:marBottom w:val="0"/>
          <w:divBdr>
            <w:top w:val="none" w:sz="0" w:space="0" w:color="auto"/>
            <w:left w:val="none" w:sz="0" w:space="0" w:color="auto"/>
            <w:bottom w:val="none" w:sz="0" w:space="0" w:color="auto"/>
            <w:right w:val="none" w:sz="0" w:space="0" w:color="auto"/>
          </w:divBdr>
          <w:divsChild>
            <w:div w:id="17452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88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322</TotalTime>
  <Pages>13</Pages>
  <Words>1949</Words>
  <Characters>11112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Dinh Lan Chi 20202308</cp:lastModifiedBy>
  <cp:revision>9</cp:revision>
  <dcterms:created xsi:type="dcterms:W3CDTF">2025-01-10T20:19:00Z</dcterms:created>
  <dcterms:modified xsi:type="dcterms:W3CDTF">2025-01-11T06:38:00Z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